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D250" w14:textId="22EFA2C2" w:rsidR="00B85328" w:rsidRDefault="00961763" w:rsidP="00C64A81">
      <w:pPr>
        <w:pStyle w:val="Ttulo1"/>
      </w:pPr>
      <w:r>
        <w:t>E</w:t>
      </w:r>
      <w:r w:rsidR="00FF52CC">
        <w:t>xamen</w:t>
      </w:r>
      <w:r>
        <w:t xml:space="preserve"> reto 4</w:t>
      </w:r>
    </w:p>
    <w:p w14:paraId="37A040FA" w14:textId="17FE41B8" w:rsidR="00961763" w:rsidRDefault="00A31FCD" w:rsidP="00961763">
      <w:pPr>
        <w:pStyle w:val="Prrafodelista"/>
        <w:numPr>
          <w:ilvl w:val="0"/>
          <w:numId w:val="17"/>
        </w:numPr>
      </w:pPr>
      <w:r>
        <w:t>Entregables del examen:</w:t>
      </w:r>
    </w:p>
    <w:p w14:paraId="20227D2E" w14:textId="0D6591F7" w:rsidR="00A31FCD" w:rsidRDefault="00A31FCD" w:rsidP="00A31FCD">
      <w:pPr>
        <w:pStyle w:val="Prrafodelista"/>
        <w:numPr>
          <w:ilvl w:val="1"/>
          <w:numId w:val="17"/>
        </w:numPr>
      </w:pPr>
      <w:r>
        <w:t>Deberá compartirse el video grabado con OBS y el código hash del mismo (como en exámenes anteriores).</w:t>
      </w:r>
    </w:p>
    <w:p w14:paraId="7B60F62E" w14:textId="6DF97F3B" w:rsidR="00A31FCD" w:rsidRDefault="00A31FCD" w:rsidP="00A31FCD">
      <w:pPr>
        <w:pStyle w:val="Prrafodelista"/>
        <w:numPr>
          <w:ilvl w:val="1"/>
          <w:numId w:val="17"/>
        </w:numPr>
      </w:pPr>
      <w:r>
        <w:t>Deberá entregarse (En el Word) el link del repositorio de GitHub (el cual deberá tener acceso el usuario: jcabau.</w:t>
      </w:r>
    </w:p>
    <w:p w14:paraId="62BA8D68" w14:textId="1E3CC81D" w:rsidR="00A31FCD" w:rsidRDefault="00A31FCD" w:rsidP="00A31FCD">
      <w:pPr>
        <w:pStyle w:val="Prrafodelista"/>
        <w:numPr>
          <w:ilvl w:val="1"/>
          <w:numId w:val="17"/>
        </w:numPr>
      </w:pPr>
      <w:r>
        <w:t>Puede entregarse el proyecto de R comprimido en el entregable de MUdle, esta entrega es voluntaria y solo si no se ha conseguido subir a GitHub el proyecto</w:t>
      </w:r>
      <w:r w:rsidR="004656C0">
        <w:t>.</w:t>
      </w:r>
    </w:p>
    <w:p w14:paraId="40AF01D7" w14:textId="470413CE" w:rsidR="00961763" w:rsidRPr="000F0E9E" w:rsidRDefault="00961763" w:rsidP="00961763">
      <w:pPr>
        <w:pStyle w:val="Prrafodelista"/>
        <w:numPr>
          <w:ilvl w:val="1"/>
          <w:numId w:val="17"/>
        </w:numPr>
        <w:rPr>
          <w:b/>
          <w:bCs/>
        </w:rPr>
      </w:pPr>
      <w:r>
        <w:t>E</w:t>
      </w:r>
      <w:r w:rsidR="00274CCE">
        <w:t>l Word completado</w:t>
      </w:r>
      <w:r w:rsidR="00E045E0">
        <w:t xml:space="preserve">. Las respuestas dadas deberán estar </w:t>
      </w:r>
      <w:r w:rsidR="00E045E0" w:rsidRPr="00E045E0">
        <w:rPr>
          <w:b/>
          <w:bCs/>
          <w:color w:val="2F5496" w:themeColor="accent1" w:themeShade="BF"/>
        </w:rPr>
        <w:t>en Azul para que sean corregidas.</w:t>
      </w:r>
    </w:p>
    <w:p w14:paraId="0278A646" w14:textId="5C11BCD8" w:rsidR="000F0E9E" w:rsidRPr="00E045E0" w:rsidRDefault="000F0E9E" w:rsidP="00961763">
      <w:pPr>
        <w:pStyle w:val="Prrafodelista"/>
        <w:numPr>
          <w:ilvl w:val="1"/>
          <w:numId w:val="17"/>
        </w:numPr>
        <w:rPr>
          <w:b/>
          <w:bCs/>
        </w:rPr>
      </w:pPr>
      <w:r>
        <w:rPr>
          <w:b/>
          <w:bCs/>
        </w:rPr>
        <w:t>La resolución mediante consola de comandos deberá adjuntar capturas de pantalla de la resolución correspondiente.</w:t>
      </w:r>
    </w:p>
    <w:p w14:paraId="2E885AAA" w14:textId="17CC1175" w:rsidR="00274CCE" w:rsidRDefault="00274CCE" w:rsidP="00961763">
      <w:pPr>
        <w:pStyle w:val="Prrafodelista"/>
        <w:numPr>
          <w:ilvl w:val="0"/>
          <w:numId w:val="17"/>
        </w:numPr>
      </w:pPr>
      <w:r>
        <w:t xml:space="preserve">Todo fallo o errata en la entrega que no sea derivada de fallos externos (mudle </w:t>
      </w:r>
      <w:r w:rsidR="00961763">
        <w:t>caído</w:t>
      </w:r>
      <w:r>
        <w:t>, problemas de wifi…) serán responsabilidad del alumnado.</w:t>
      </w:r>
    </w:p>
    <w:p w14:paraId="0AC66D67" w14:textId="07166AD7" w:rsidR="00A31FCD" w:rsidRDefault="00A31FCD" w:rsidP="00961763">
      <w:pPr>
        <w:pStyle w:val="Prrafodelista"/>
        <w:numPr>
          <w:ilvl w:val="0"/>
          <w:numId w:val="17"/>
        </w:numPr>
      </w:pPr>
      <w:r>
        <w:t>Consideraciones:</w:t>
      </w:r>
    </w:p>
    <w:p w14:paraId="020D647B" w14:textId="014756FE" w:rsidR="00A31FCD" w:rsidRDefault="00A31FCD" w:rsidP="00A31FCD">
      <w:pPr>
        <w:pStyle w:val="Prrafodelista"/>
        <w:numPr>
          <w:ilvl w:val="1"/>
          <w:numId w:val="17"/>
        </w:numPr>
      </w:pPr>
      <w:r>
        <w:t>Puede consultarse las hojas de Git/GitHub como apoyo</w:t>
      </w:r>
    </w:p>
    <w:p w14:paraId="28E10D4A" w14:textId="11854D9C" w:rsidR="00A31FCD" w:rsidRDefault="00A31FCD" w:rsidP="00A31FCD">
      <w:pPr>
        <w:pStyle w:val="Prrafodelista"/>
        <w:numPr>
          <w:ilvl w:val="1"/>
          <w:numId w:val="17"/>
        </w:numPr>
      </w:pPr>
      <w:r>
        <w:t>Puede autogenerarse un .gitignore en GitHub</w:t>
      </w:r>
    </w:p>
    <w:p w14:paraId="41FF2247" w14:textId="7EBDA02C" w:rsidR="00A31FCD" w:rsidRDefault="00A31FCD" w:rsidP="00A31FCD">
      <w:pPr>
        <w:pStyle w:val="Prrafodelista"/>
        <w:numPr>
          <w:ilvl w:val="1"/>
          <w:numId w:val="17"/>
        </w:numPr>
      </w:pPr>
      <w:r>
        <w:t>Mientras el ejercicio no especifique lo contrario puede resolverse tanto por consola de comandos como por las opciones gráficas de RStudio o el propio repositorio de GitHub.</w:t>
      </w:r>
    </w:p>
    <w:p w14:paraId="59947000" w14:textId="77777777" w:rsidR="0008511B" w:rsidRPr="0008511B" w:rsidRDefault="00A31FCD" w:rsidP="00A31FCD">
      <w:pPr>
        <w:pStyle w:val="Prrafodelista"/>
        <w:numPr>
          <w:ilvl w:val="1"/>
          <w:numId w:val="17"/>
        </w:numPr>
        <w:rPr>
          <w:b/>
          <w:bCs/>
        </w:rPr>
      </w:pPr>
      <w:r>
        <w:t>No se puede utilizar internet</w:t>
      </w:r>
      <w:r w:rsidR="0008511B">
        <w:t>,</w:t>
      </w:r>
      <w:r>
        <w:t xml:space="preserve"> apuntes</w:t>
      </w:r>
      <w:r w:rsidR="0008511B">
        <w:t>, o cualquier tipo de IA generativa</w:t>
      </w:r>
      <w:r>
        <w:t xml:space="preserve">. </w:t>
      </w:r>
    </w:p>
    <w:p w14:paraId="4BB6BE68" w14:textId="6183FC84" w:rsidR="00A31FCD" w:rsidRPr="00A31FCD" w:rsidRDefault="0008511B" w:rsidP="00A31FCD">
      <w:pPr>
        <w:pStyle w:val="Prrafodelista"/>
        <w:numPr>
          <w:ilvl w:val="1"/>
          <w:numId w:val="17"/>
        </w:numPr>
        <w:rPr>
          <w:b/>
          <w:bCs/>
        </w:rPr>
      </w:pPr>
      <w:r>
        <w:t>Se</w:t>
      </w:r>
      <w:r w:rsidR="00A31FCD">
        <w:t xml:space="preserve"> </w:t>
      </w:r>
      <w:r>
        <w:t>puede</w:t>
      </w:r>
      <w:r w:rsidR="00A31FCD">
        <w:t xml:space="preserve"> hacer uso de la ayuda de R</w:t>
      </w:r>
      <w:r>
        <w:t>Studio</w:t>
      </w:r>
      <w:r w:rsidR="00A31FCD">
        <w:t>.</w:t>
      </w:r>
    </w:p>
    <w:p w14:paraId="3B35A9C0" w14:textId="4D0DFB22" w:rsidR="00E045E0" w:rsidRDefault="00E045E0" w:rsidP="00E045E0">
      <w:pPr>
        <w:pStyle w:val="Ttulo2"/>
      </w:pPr>
      <w:r>
        <w:t>Git</w:t>
      </w:r>
    </w:p>
    <w:p w14:paraId="5F8EAF6A" w14:textId="2DE578B8" w:rsidR="0008511B" w:rsidRDefault="0008511B" w:rsidP="0008511B">
      <w:pPr>
        <w:pStyle w:val="Prrafodelista"/>
        <w:numPr>
          <w:ilvl w:val="0"/>
          <w:numId w:val="21"/>
        </w:numPr>
      </w:pPr>
      <w:r w:rsidRPr="0008511B">
        <w:t>Las preguntas relacionadas con el control de versiones serán evaluadas analizando el historial (o log).</w:t>
      </w:r>
      <w:r>
        <w:t xml:space="preserve"> Por ello es importante y está contemplado dentro de la evaluación </w:t>
      </w:r>
      <w:r>
        <w:rPr>
          <w:b/>
        </w:rPr>
        <w:t>cuando</w:t>
      </w:r>
      <w:r>
        <w:t xml:space="preserve"> realizar los diferentes, commits y push.</w:t>
      </w:r>
      <w:r w:rsidR="00915732">
        <w:t xml:space="preserve"> Adicionalmente, deberán incluirse capturas cuando se indique.</w:t>
      </w:r>
    </w:p>
    <w:p w14:paraId="7C61E752" w14:textId="19155D2B" w:rsidR="0008511B" w:rsidRPr="0008511B" w:rsidRDefault="0008511B" w:rsidP="0008511B">
      <w:pPr>
        <w:pStyle w:val="Prrafodelista"/>
        <w:numPr>
          <w:ilvl w:val="0"/>
          <w:numId w:val="21"/>
        </w:numPr>
      </w:pPr>
      <w:r>
        <w:t xml:space="preserve">Es importante seguir el orden de los commits y push indicados en los ejercicios. Commits o push extras que </w:t>
      </w:r>
      <w:r w:rsidR="006245F1">
        <w:t xml:space="preserve">se realicen para corregir y reorientar el trabajo penalizarán (con -0,1/acción) a partir de </w:t>
      </w:r>
      <w:r w:rsidR="006245F1">
        <w:rPr>
          <w:b/>
        </w:rPr>
        <w:t>10</w:t>
      </w:r>
      <w:r w:rsidR="006245F1" w:rsidRPr="006245F1">
        <w:rPr>
          <w:b/>
        </w:rPr>
        <w:t xml:space="preserve"> acciones correctoras.</w:t>
      </w:r>
      <w:r w:rsidR="006245F1">
        <w:t xml:space="preserve"> </w:t>
      </w:r>
    </w:p>
    <w:p w14:paraId="43DD51F1" w14:textId="44FE39D5" w:rsidR="00744C02" w:rsidRPr="00C52A75" w:rsidRDefault="00744C02" w:rsidP="006245F1">
      <w:pPr>
        <w:spacing w:line="360" w:lineRule="auto"/>
      </w:pPr>
      <w:r w:rsidRPr="00C52A75">
        <w:br w:type="page"/>
      </w:r>
    </w:p>
    <w:p w14:paraId="1414DE7F" w14:textId="6C79D49C" w:rsidR="00744C02" w:rsidRDefault="00744C02" w:rsidP="00A31FCD">
      <w:pPr>
        <w:pStyle w:val="Ttulo2"/>
      </w:pPr>
      <w:r>
        <w:lastRenderedPageBreak/>
        <w:t>Parte práctica</w:t>
      </w:r>
    </w:p>
    <w:p w14:paraId="18DE45EE" w14:textId="728ACAED" w:rsidR="00A31FCD" w:rsidRDefault="00A31FCD" w:rsidP="00A31FCD"/>
    <w:p w14:paraId="6C7E4594" w14:textId="6996AE54" w:rsidR="00A31FCD" w:rsidRPr="00D15C33" w:rsidRDefault="00A31FCD" w:rsidP="00E765B3">
      <w:pPr>
        <w:spacing w:line="276" w:lineRule="auto"/>
        <w:jc w:val="both"/>
        <w:rPr>
          <w:rFonts w:ascii="Arial" w:hAnsi="Arial" w:cs="Arial"/>
          <w:b/>
        </w:rPr>
      </w:pPr>
      <w:r w:rsidRPr="00D15C33">
        <w:rPr>
          <w:rFonts w:ascii="Arial" w:hAnsi="Arial" w:cs="Arial"/>
          <w:b/>
        </w:rPr>
        <w:t>GIT INICIALIZACIÓN</w:t>
      </w:r>
      <w:r w:rsidR="00D15C33" w:rsidRPr="00D15C33">
        <w:rPr>
          <w:rFonts w:ascii="Arial" w:hAnsi="Arial" w:cs="Arial"/>
          <w:b/>
        </w:rPr>
        <w:t xml:space="preserve"> (2,5</w:t>
      </w:r>
      <w:r w:rsidR="00D15C33">
        <w:rPr>
          <w:rFonts w:ascii="Arial" w:hAnsi="Arial" w:cs="Arial"/>
          <w:b/>
        </w:rPr>
        <w:t xml:space="preserve"> puntos</w:t>
      </w:r>
      <w:r w:rsidR="00D15C33" w:rsidRPr="00D15C33">
        <w:rPr>
          <w:rFonts w:ascii="Arial" w:hAnsi="Arial" w:cs="Arial"/>
          <w:b/>
        </w:rPr>
        <w:t>)</w:t>
      </w:r>
    </w:p>
    <w:p w14:paraId="74CD1E61" w14:textId="2A26EE79" w:rsidR="001278D9" w:rsidRDefault="004943D1" w:rsidP="004943D1">
      <w:pPr>
        <w:spacing w:line="276" w:lineRule="auto"/>
      </w:pPr>
      <w:r>
        <w:t>1-</w:t>
      </w:r>
      <w:r w:rsidR="001278D9">
        <w:t xml:space="preserve">Crea un repositorio en GitHub llamado Nombre_Apellido_Recuperación_Reto04 y compártelo con jcabau. </w:t>
      </w:r>
      <w:r w:rsidR="00C93116" w:rsidRPr="004943D1">
        <w:rPr>
          <w:b/>
        </w:rPr>
        <w:t xml:space="preserve">(0,1 puntos) </w:t>
      </w:r>
      <w:r w:rsidR="001278D9">
        <w:t>Añade el link</w:t>
      </w:r>
      <w:r w:rsidR="00C92DEA">
        <w:t xml:space="preserve">: </w:t>
      </w:r>
    </w:p>
    <w:p w14:paraId="475373E0" w14:textId="4034DBDA" w:rsidR="004943D1" w:rsidRPr="00EC3689" w:rsidRDefault="00EC3689" w:rsidP="00E765B3">
      <w:pPr>
        <w:spacing w:line="276" w:lineRule="auto"/>
        <w:jc w:val="bot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68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https://github.com/HeleneUrreta/Urreta_Helene_Recuperacion_Reto04.git</w:t>
      </w:r>
    </w:p>
    <w:p w14:paraId="51395842" w14:textId="4838D515" w:rsidR="000F0E9E" w:rsidRDefault="001278D9" w:rsidP="00E765B3">
      <w:pPr>
        <w:spacing w:line="276" w:lineRule="auto"/>
        <w:jc w:val="both"/>
      </w:pPr>
      <w:r>
        <w:t>2-</w:t>
      </w:r>
      <w:r w:rsidR="000F0E9E">
        <w:t xml:space="preserve"> Crea un proyecto de RStudio. Genera un control de versiones que haga seguimiento del proyecto. Introduce en este directorio de trabajo el script del examen proporcionado y la base de datos. Al final de este ejercicio el repositorio local debe estar ‘enlazado’ al repositorio de GitHub.</w:t>
      </w:r>
      <w:r w:rsidR="00C93116">
        <w:t xml:space="preserve"> </w:t>
      </w:r>
      <w:r w:rsidR="00C93116">
        <w:rPr>
          <w:b/>
        </w:rPr>
        <w:t>(1 puntos)</w:t>
      </w:r>
    </w:p>
    <w:p w14:paraId="42B39EAB" w14:textId="0E99D16F" w:rsidR="000F0E9E" w:rsidRDefault="000F0E9E" w:rsidP="00E765B3">
      <w:pPr>
        <w:spacing w:line="276" w:lineRule="auto"/>
        <w:jc w:val="both"/>
      </w:pPr>
      <w:r>
        <w:t>3- crea un .gitignore que ignore todos los .csv. Asegúrate que el .gitignore no evita el seguimiento de las versiones del historial y del .rproj</w:t>
      </w:r>
      <w:r w:rsidR="00C93116">
        <w:t xml:space="preserve"> </w:t>
      </w:r>
      <w:r w:rsidR="00C93116">
        <w:rPr>
          <w:b/>
        </w:rPr>
        <w:t>(1 puntos)</w:t>
      </w:r>
    </w:p>
    <w:p w14:paraId="55CB252A" w14:textId="402EB4D9" w:rsidR="000F0E9E" w:rsidRDefault="000F0E9E" w:rsidP="00E765B3">
      <w:pPr>
        <w:spacing w:line="276" w:lineRule="auto"/>
        <w:jc w:val="both"/>
      </w:pPr>
      <w:r>
        <w:t>4- Realiza el primer commit (en la rama main)</w:t>
      </w:r>
      <w:r w:rsidR="00C93116">
        <w:t xml:space="preserve"> </w:t>
      </w:r>
      <w:r w:rsidR="00C93116">
        <w:rPr>
          <w:b/>
        </w:rPr>
        <w:t>(0,2 puntos)</w:t>
      </w:r>
    </w:p>
    <w:p w14:paraId="7856A01A" w14:textId="5769B99D" w:rsidR="000F0E9E" w:rsidRDefault="000F0E9E" w:rsidP="00E765B3">
      <w:pPr>
        <w:spacing w:line="276" w:lineRule="auto"/>
        <w:jc w:val="both"/>
        <w:rPr>
          <w:b/>
        </w:rPr>
      </w:pPr>
      <w:r>
        <w:t xml:space="preserve">5- Haz un push al repositorio de GitHub. </w:t>
      </w:r>
      <w:r w:rsidR="00C93116">
        <w:rPr>
          <w:b/>
        </w:rPr>
        <w:t xml:space="preserve">(0,2 puntos) </w:t>
      </w:r>
      <w:r>
        <w:rPr>
          <w:b/>
        </w:rPr>
        <w:t>Adjunta captura de pantalla de como lo realizas (Tanto consola como RStudio)</w:t>
      </w:r>
      <w:r w:rsidR="00C93116">
        <w:rPr>
          <w:b/>
        </w:rPr>
        <w:t xml:space="preserve"> </w:t>
      </w:r>
    </w:p>
    <w:p w14:paraId="07E987D1" w14:textId="4A1759B7" w:rsidR="00CA22C9" w:rsidRPr="000F0E9E" w:rsidRDefault="0001200E" w:rsidP="00E765B3">
      <w:pPr>
        <w:spacing w:line="276" w:lineRule="auto"/>
        <w:jc w:val="both"/>
        <w:rPr>
          <w:b/>
        </w:rPr>
      </w:pPr>
      <w:r w:rsidRPr="0001200E">
        <w:rPr>
          <w:b/>
        </w:rPr>
        <w:drawing>
          <wp:inline distT="0" distB="0" distL="0" distR="0" wp14:anchorId="7CD9A249" wp14:editId="720A78FC">
            <wp:extent cx="5400040" cy="2898140"/>
            <wp:effectExtent l="0" t="0" r="0" b="0"/>
            <wp:docPr id="409450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02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12C4" w14:textId="383EC105" w:rsidR="00901127" w:rsidRPr="00563081" w:rsidRDefault="00901127" w:rsidP="00E765B3">
      <w:pPr>
        <w:spacing w:line="276" w:lineRule="auto"/>
        <w:jc w:val="both"/>
      </w:pPr>
    </w:p>
    <w:p w14:paraId="5A7FB229" w14:textId="37052891" w:rsidR="00901127" w:rsidRPr="00D15C33" w:rsidRDefault="00901127" w:rsidP="00E765B3">
      <w:pPr>
        <w:spacing w:line="276" w:lineRule="auto"/>
        <w:jc w:val="both"/>
        <w:rPr>
          <w:rFonts w:ascii="Arial" w:hAnsi="Arial" w:cs="Arial"/>
          <w:b/>
        </w:rPr>
      </w:pPr>
      <w:r w:rsidRPr="00D15C33">
        <w:rPr>
          <w:rFonts w:ascii="Arial" w:hAnsi="Arial" w:cs="Arial"/>
          <w:b/>
        </w:rPr>
        <w:t>EXPLORACIÓN Y LIMPIEZA DE DATOS</w:t>
      </w:r>
      <w:r w:rsidR="00D15C33">
        <w:rPr>
          <w:rFonts w:ascii="Arial" w:hAnsi="Arial" w:cs="Arial"/>
          <w:b/>
        </w:rPr>
        <w:t xml:space="preserve"> (</w:t>
      </w:r>
      <w:r w:rsidR="00577220">
        <w:rPr>
          <w:rFonts w:ascii="Arial" w:hAnsi="Arial" w:cs="Arial"/>
          <w:b/>
        </w:rPr>
        <w:t>4,2</w:t>
      </w:r>
      <w:r w:rsidR="00D15C33">
        <w:rPr>
          <w:rFonts w:ascii="Arial" w:hAnsi="Arial" w:cs="Arial"/>
          <w:b/>
        </w:rPr>
        <w:t xml:space="preserve"> puntos)</w:t>
      </w:r>
    </w:p>
    <w:p w14:paraId="5F0E70B2" w14:textId="19E81A34" w:rsidR="00901127" w:rsidRDefault="00901127" w:rsidP="00E765B3">
      <w:pPr>
        <w:spacing w:line="276" w:lineRule="auto"/>
        <w:jc w:val="both"/>
        <w:rPr>
          <w:b/>
        </w:rPr>
      </w:pPr>
      <w:r w:rsidRPr="00563081">
        <w:t xml:space="preserve">1- Crea una Rama (Branch) para la </w:t>
      </w:r>
      <w:r w:rsidRPr="00654C4E">
        <w:rPr>
          <w:u w:val="single"/>
        </w:rPr>
        <w:t>exploració</w:t>
      </w:r>
      <w:r w:rsidR="00654C4E" w:rsidRPr="00654C4E">
        <w:rPr>
          <w:u w:val="single"/>
        </w:rPr>
        <w:t>n de datos</w:t>
      </w:r>
      <w:r w:rsidRPr="00563081">
        <w:t>.</w:t>
      </w:r>
      <w:r w:rsidR="00850312">
        <w:t xml:space="preserve"> </w:t>
      </w:r>
      <w:r w:rsidR="00C92DEA" w:rsidRPr="000C1540">
        <w:rPr>
          <w:b/>
        </w:rPr>
        <w:t>(0,2 puntos)</w:t>
      </w:r>
    </w:p>
    <w:p w14:paraId="37DE125F" w14:textId="7841EC9E" w:rsidR="00654C4E" w:rsidRDefault="00654C4E" w:rsidP="00E765B3">
      <w:pPr>
        <w:spacing w:line="276" w:lineRule="auto"/>
        <w:jc w:val="both"/>
      </w:pPr>
      <w:r>
        <w:t xml:space="preserve">2- Crea una Rama (Branch) para la </w:t>
      </w:r>
      <w:r w:rsidRPr="00654C4E">
        <w:rPr>
          <w:u w:val="single"/>
        </w:rPr>
        <w:t>limpieza de datos</w:t>
      </w:r>
      <w:r>
        <w:t xml:space="preserve">. </w:t>
      </w:r>
      <w:r w:rsidR="00C92DEA" w:rsidRPr="000C1540">
        <w:rPr>
          <w:b/>
        </w:rPr>
        <w:t>(0,2 puntos)</w:t>
      </w:r>
    </w:p>
    <w:p w14:paraId="0703D57B" w14:textId="14F47BC6" w:rsidR="00654C4E" w:rsidRPr="00654C4E" w:rsidRDefault="00654C4E" w:rsidP="00E765B3">
      <w:pPr>
        <w:spacing w:line="276" w:lineRule="auto"/>
        <w:jc w:val="both"/>
      </w:pPr>
      <w:r>
        <w:t>3- Cambiando a la Rama Exploración de datos responde a las siguientes preguntas</w:t>
      </w:r>
      <w:r w:rsidR="00C93116">
        <w:t>:</w:t>
      </w:r>
    </w:p>
    <w:p w14:paraId="4E5A745A" w14:textId="40E4C856" w:rsidR="002E67E4" w:rsidRPr="00850312" w:rsidRDefault="00C0619E" w:rsidP="00E765B3">
      <w:pPr>
        <w:spacing w:line="276" w:lineRule="auto"/>
        <w:jc w:val="both"/>
        <w:rPr>
          <w:b/>
        </w:rPr>
      </w:pPr>
      <w:r w:rsidRPr="00563081">
        <w:t xml:space="preserve">A) </w:t>
      </w:r>
      <w:r w:rsidR="00167C66" w:rsidRPr="00563081">
        <w:t>Completa la siguiente ta</w:t>
      </w:r>
      <w:r w:rsidR="002E67E4" w:rsidRPr="00563081">
        <w:t>bla</w:t>
      </w:r>
      <w:r w:rsidR="00167C66" w:rsidRPr="00563081">
        <w:t>:</w:t>
      </w:r>
      <w:r w:rsidR="00850312">
        <w:t xml:space="preserve"> </w:t>
      </w:r>
      <w:r w:rsidR="00850312">
        <w:rPr>
          <w:b/>
        </w:rPr>
        <w:t>(0,5 puntos)</w:t>
      </w:r>
    </w:p>
    <w:p w14:paraId="63325A92" w14:textId="77777777" w:rsidR="00167C66" w:rsidRPr="00563081" w:rsidRDefault="00167C66" w:rsidP="00563081">
      <w:pPr>
        <w:spacing w:line="276" w:lineRule="auto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400"/>
      </w:tblGrid>
      <w:tr w:rsidR="00092365" w:rsidRPr="00563081" w14:paraId="18AA415C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5CB43" w14:textId="77777777" w:rsidR="00092365" w:rsidRPr="00563081" w:rsidRDefault="00092365" w:rsidP="00563081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3B2B0" w14:textId="3DE4EBB7" w:rsidR="00092365" w:rsidRDefault="00092365" w:rsidP="00563081">
            <w:pPr>
              <w:pStyle w:val="NormalWeb"/>
              <w:spacing w:before="0" w:beforeAutospacing="0" w:after="0" w:afterAutospacing="0" w:line="276" w:lineRule="auto"/>
            </w:pPr>
            <w:r>
              <w:t>release_year</w:t>
            </w:r>
          </w:p>
          <w:p w14:paraId="33981258" w14:textId="77777777" w:rsidR="00092365" w:rsidRPr="00092365" w:rsidRDefault="00092365" w:rsidP="00092365"/>
        </w:tc>
      </w:tr>
      <w:tr w:rsidR="00092365" w:rsidRPr="00563081" w14:paraId="49B0B7C9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A3578" w14:textId="77777777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</w:pPr>
            <w:r w:rsidRPr="00563081">
              <w:rPr>
                <w:color w:val="000000"/>
              </w:rPr>
              <w:t>Max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2EA2" w14:textId="3B11A10C" w:rsidR="00092365" w:rsidRPr="008D75F7" w:rsidRDefault="008D75F7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2021</w:t>
            </w:r>
          </w:p>
        </w:tc>
      </w:tr>
      <w:tr w:rsidR="00092365" w:rsidRPr="00563081" w14:paraId="3C08028C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77536" w14:textId="77777777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</w:pPr>
            <w:r w:rsidRPr="00563081">
              <w:rPr>
                <w:color w:val="000000"/>
              </w:rPr>
              <w:lastRenderedPageBreak/>
              <w:t>3. cuartil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84E44" w14:textId="2B8A6A99" w:rsidR="00092365" w:rsidRPr="008D75F7" w:rsidRDefault="00D3040A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2019</w:t>
            </w:r>
          </w:p>
        </w:tc>
      </w:tr>
      <w:tr w:rsidR="00092365" w:rsidRPr="00563081" w14:paraId="60805B79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68E1A" w14:textId="77777777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</w:pPr>
            <w:r w:rsidRPr="00563081">
              <w:rPr>
                <w:color w:val="000000"/>
              </w:rPr>
              <w:t>Mediana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63BBD" w14:textId="263D4245" w:rsidR="00092365" w:rsidRPr="008D75F7" w:rsidRDefault="00D3040A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2017</w:t>
            </w:r>
          </w:p>
        </w:tc>
      </w:tr>
      <w:tr w:rsidR="00092365" w:rsidRPr="00563081" w14:paraId="6515B7C7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18E2" w14:textId="77777777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</w:pPr>
            <w:r w:rsidRPr="00563081">
              <w:rPr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16D77" w14:textId="5B7F34DC" w:rsidR="00092365" w:rsidRPr="008D75F7" w:rsidRDefault="00D3040A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2014</w:t>
            </w:r>
          </w:p>
        </w:tc>
      </w:tr>
      <w:tr w:rsidR="00092365" w:rsidRPr="00563081" w14:paraId="667952EA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6A2A6" w14:textId="77777777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</w:pPr>
            <w:r w:rsidRPr="00563081">
              <w:rPr>
                <w:color w:val="000000"/>
              </w:rPr>
              <w:t>1. cuartil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A5B46" w14:textId="24FA91D0" w:rsidR="00092365" w:rsidRPr="008D75F7" w:rsidRDefault="00D3040A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2013</w:t>
            </w:r>
          </w:p>
        </w:tc>
      </w:tr>
      <w:tr w:rsidR="00092365" w:rsidRPr="00563081" w14:paraId="15EF20E9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EB6B8" w14:textId="52D08171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</w:pPr>
            <w:r w:rsidRPr="00563081">
              <w:rPr>
                <w:color w:val="000000"/>
              </w:rPr>
              <w:t>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49745" w14:textId="74513616" w:rsidR="00092365" w:rsidRPr="008D75F7" w:rsidRDefault="008D75F7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75F7"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1925</w:t>
            </w:r>
          </w:p>
        </w:tc>
      </w:tr>
      <w:tr w:rsidR="00092365" w:rsidRPr="00563081" w14:paraId="4C7852E4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6F24" w14:textId="029A2BC9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  <w:rPr>
                <w:color w:val="000000"/>
              </w:rPr>
            </w:pPr>
            <w:r w:rsidRPr="00563081">
              <w:rPr>
                <w:color w:val="000000"/>
              </w:rPr>
              <w:t>NAs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991C" w14:textId="10AF2D2C" w:rsidR="00092365" w:rsidRPr="008D75F7" w:rsidRDefault="00D3040A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845</w:t>
            </w:r>
          </w:p>
        </w:tc>
      </w:tr>
      <w:tr w:rsidR="00092365" w:rsidRPr="00563081" w14:paraId="515E0865" w14:textId="77777777" w:rsidTr="009B59D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5973A" w14:textId="0E895329" w:rsidR="00092365" w:rsidRPr="00563081" w:rsidRDefault="00092365" w:rsidP="00563081">
            <w:pPr>
              <w:pStyle w:val="NormalWeb"/>
              <w:spacing w:before="0" w:beforeAutospacing="0" w:after="0" w:afterAutospacing="0" w:line="276" w:lineRule="auto"/>
              <w:rPr>
                <w:color w:val="000000"/>
              </w:rPr>
            </w:pPr>
            <w:r w:rsidRPr="00563081">
              <w:rPr>
                <w:color w:val="000000"/>
              </w:rPr>
              <w:t>Desviación standard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662C" w14:textId="25E6085B" w:rsidR="00092365" w:rsidRPr="008D75F7" w:rsidRDefault="00910600" w:rsidP="00563081">
            <w:pPr>
              <w:spacing w:line="276" w:lineRule="auto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600"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8.762061</w:t>
            </w:r>
          </w:p>
        </w:tc>
      </w:tr>
    </w:tbl>
    <w:p w14:paraId="03BD7BDE" w14:textId="11637136" w:rsidR="002E67E4" w:rsidRPr="00563081" w:rsidRDefault="002E67E4" w:rsidP="00850312">
      <w:pPr>
        <w:pStyle w:val="NormalWeb"/>
        <w:spacing w:before="120" w:beforeAutospacing="0" w:after="0" w:afterAutospacing="0" w:line="276" w:lineRule="auto"/>
        <w:jc w:val="center"/>
        <w:textAlignment w:val="baseline"/>
        <w:rPr>
          <w:color w:val="000000"/>
        </w:rPr>
      </w:pPr>
      <w:r w:rsidRPr="00563081">
        <w:rPr>
          <w:color w:val="000000"/>
        </w:rPr>
        <w:t xml:space="preserve">* Para calcular las estadísticas descriptivas es importante omitir </w:t>
      </w:r>
      <w:r w:rsidR="00654C4E">
        <w:rPr>
          <w:color w:val="000000"/>
        </w:rPr>
        <w:t>l</w:t>
      </w:r>
      <w:r w:rsidRPr="00563081">
        <w:rPr>
          <w:color w:val="000000"/>
        </w:rPr>
        <w:t>os NAs</w:t>
      </w:r>
    </w:p>
    <w:p w14:paraId="6612B546" w14:textId="7830F7FF" w:rsidR="00167C66" w:rsidRPr="00850312" w:rsidRDefault="00C0619E" w:rsidP="00E765B3">
      <w:pPr>
        <w:pStyle w:val="NormalWeb"/>
        <w:spacing w:before="120" w:beforeAutospacing="0" w:after="0" w:afterAutospacing="0" w:line="276" w:lineRule="auto"/>
        <w:ind w:left="360"/>
        <w:jc w:val="both"/>
        <w:textAlignment w:val="baseline"/>
        <w:rPr>
          <w:b/>
          <w:color w:val="000000"/>
        </w:rPr>
      </w:pPr>
      <w:r w:rsidRPr="00563081">
        <w:rPr>
          <w:color w:val="000000"/>
        </w:rPr>
        <w:t>B)</w:t>
      </w:r>
      <w:r w:rsidR="00092365">
        <w:rPr>
          <w:color w:val="000000"/>
        </w:rPr>
        <w:t xml:space="preserve"> ¿Cuántos géneros de películas y series distintos hay?</w:t>
      </w:r>
      <w:r w:rsidR="00577220">
        <w:rPr>
          <w:color w:val="000000"/>
        </w:rPr>
        <w:t xml:space="preserve"> </w:t>
      </w:r>
      <w:r w:rsidR="00577220">
        <w:rPr>
          <w:b/>
        </w:rPr>
        <w:t>(0,5 puntos)</w:t>
      </w:r>
    </w:p>
    <w:p w14:paraId="2B5B04DA" w14:textId="284B770B" w:rsidR="00901127" w:rsidRDefault="00200A67" w:rsidP="00E765B3">
      <w:pPr>
        <w:spacing w:line="276" w:lineRule="auto"/>
        <w:jc w:val="bot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</w:t>
      </w:r>
    </w:p>
    <w:p w14:paraId="389D3E78" w14:textId="77777777" w:rsidR="00200A67" w:rsidRPr="00200A67" w:rsidRDefault="00200A67" w:rsidP="00E765B3">
      <w:pPr>
        <w:spacing w:line="276" w:lineRule="auto"/>
        <w:jc w:val="bot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866287" w14:textId="5DE36037" w:rsidR="00C0619E" w:rsidRDefault="00901127" w:rsidP="00E765B3">
      <w:pPr>
        <w:spacing w:line="276" w:lineRule="auto"/>
        <w:jc w:val="both"/>
        <w:rPr>
          <w:b/>
        </w:rPr>
      </w:pPr>
      <w:r w:rsidRPr="00563081">
        <w:t>3- Realiza un commit</w:t>
      </w:r>
      <w:r w:rsidR="00654C4E">
        <w:t xml:space="preserve"> y un push en la rama Exploración </w:t>
      </w:r>
      <w:r w:rsidRPr="00563081">
        <w:t>de datos</w:t>
      </w:r>
      <w:r w:rsidR="00654C4E">
        <w:t>.</w:t>
      </w:r>
      <w:r w:rsidR="000C1540">
        <w:t xml:space="preserve"> </w:t>
      </w:r>
      <w:r w:rsidR="000C1540" w:rsidRPr="000C1540">
        <w:rPr>
          <w:b/>
        </w:rPr>
        <w:t>(0,2 puntos)</w:t>
      </w:r>
    </w:p>
    <w:p w14:paraId="52562396" w14:textId="77777777" w:rsidR="00200A67" w:rsidRDefault="00200A67" w:rsidP="00E765B3">
      <w:pPr>
        <w:spacing w:line="276" w:lineRule="auto"/>
        <w:jc w:val="both"/>
        <w:rPr>
          <w:b/>
        </w:rPr>
      </w:pPr>
    </w:p>
    <w:p w14:paraId="3FBD5B11" w14:textId="0980BD5E" w:rsidR="00654C4E" w:rsidRDefault="00654C4E" w:rsidP="00E765B3">
      <w:pPr>
        <w:spacing w:line="276" w:lineRule="auto"/>
        <w:jc w:val="both"/>
      </w:pPr>
      <w:r>
        <w:t xml:space="preserve">4- Cambia de rama a la rama Limpieza de datos </w:t>
      </w:r>
      <w:r w:rsidR="00577220">
        <w:rPr>
          <w:b/>
        </w:rPr>
        <w:t>(0,2 puntos)</w:t>
      </w:r>
    </w:p>
    <w:p w14:paraId="6698F46C" w14:textId="77777777" w:rsidR="00654C4E" w:rsidRPr="00563081" w:rsidRDefault="00654C4E" w:rsidP="00E765B3">
      <w:pPr>
        <w:spacing w:line="276" w:lineRule="auto"/>
        <w:jc w:val="both"/>
      </w:pPr>
    </w:p>
    <w:p w14:paraId="41E48B45" w14:textId="2A1D39B4" w:rsidR="00901127" w:rsidRPr="00563081" w:rsidRDefault="00654C4E" w:rsidP="00E765B3">
      <w:pPr>
        <w:spacing w:line="276" w:lineRule="auto"/>
        <w:jc w:val="both"/>
      </w:pPr>
      <w:r>
        <w:t>5</w:t>
      </w:r>
      <w:r w:rsidR="00901127" w:rsidRPr="00563081">
        <w:t>- Realiza la limpieza de los datos en el script correspondiente</w:t>
      </w:r>
      <w:r w:rsidR="00E115DF">
        <w:t>:</w:t>
      </w:r>
    </w:p>
    <w:p w14:paraId="025C6D41" w14:textId="27042781" w:rsidR="00901127" w:rsidRPr="00563081" w:rsidRDefault="00566590" w:rsidP="00E765B3">
      <w:pPr>
        <w:pStyle w:val="Prrafodelista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63081">
        <w:rPr>
          <w:rFonts w:ascii="Times New Roman" w:hAnsi="Times New Roman" w:cs="Times New Roman"/>
          <w:sz w:val="24"/>
          <w:szCs w:val="24"/>
        </w:rPr>
        <w:t>Visualiza la distribución de NAs. En función de la distribución (MACR, MAR, MNAR) y las variables afectadas ¿Qué tratamiento de NAs podríamos aplicar?</w:t>
      </w:r>
      <w:r w:rsidR="00E115DF">
        <w:rPr>
          <w:rFonts w:ascii="Times New Roman" w:hAnsi="Times New Roman" w:cs="Times New Roman"/>
          <w:sz w:val="24"/>
          <w:szCs w:val="24"/>
        </w:rPr>
        <w:t xml:space="preserve"> </w:t>
      </w:r>
      <w:r w:rsidR="00E115DF" w:rsidRPr="00E115DF">
        <w:rPr>
          <w:rFonts w:ascii="Times New Roman" w:hAnsi="Times New Roman" w:cs="Times New Roman"/>
          <w:b/>
          <w:sz w:val="24"/>
          <w:szCs w:val="24"/>
        </w:rPr>
        <w:t>(0,</w:t>
      </w:r>
      <w:r w:rsidR="00577220">
        <w:rPr>
          <w:rFonts w:ascii="Times New Roman" w:hAnsi="Times New Roman" w:cs="Times New Roman"/>
          <w:b/>
          <w:sz w:val="24"/>
          <w:szCs w:val="24"/>
        </w:rPr>
        <w:t>7</w:t>
      </w:r>
      <w:r w:rsidR="00E115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15DF" w:rsidRPr="00E115DF">
        <w:rPr>
          <w:rFonts w:ascii="Times New Roman" w:hAnsi="Times New Roman" w:cs="Times New Roman"/>
          <w:b/>
          <w:sz w:val="24"/>
          <w:szCs w:val="24"/>
        </w:rPr>
        <w:t>puntos)</w:t>
      </w:r>
    </w:p>
    <w:p w14:paraId="7FFECF93" w14:textId="471F3D8F" w:rsidR="00566590" w:rsidRPr="00563081" w:rsidRDefault="00566590" w:rsidP="00E765B3">
      <w:pPr>
        <w:pStyle w:val="Prrafodelista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63081">
        <w:rPr>
          <w:rFonts w:ascii="Times New Roman" w:hAnsi="Times New Roman" w:cs="Times New Roman"/>
          <w:sz w:val="24"/>
          <w:szCs w:val="24"/>
        </w:rPr>
        <w:t xml:space="preserve">Aplica el tratamiento de NAs </w:t>
      </w:r>
      <w:r w:rsidR="00654C4E">
        <w:rPr>
          <w:rFonts w:ascii="Times New Roman" w:hAnsi="Times New Roman" w:cs="Times New Roman"/>
          <w:sz w:val="24"/>
          <w:szCs w:val="24"/>
        </w:rPr>
        <w:t>que has planteado</w:t>
      </w:r>
      <w:r w:rsidR="00E115DF">
        <w:rPr>
          <w:rFonts w:ascii="Times New Roman" w:hAnsi="Times New Roman" w:cs="Times New Roman"/>
          <w:sz w:val="24"/>
          <w:szCs w:val="24"/>
        </w:rPr>
        <w:t xml:space="preserve"> </w:t>
      </w:r>
      <w:r w:rsidR="00E115DF" w:rsidRPr="00E115DF">
        <w:rPr>
          <w:rFonts w:ascii="Times New Roman" w:hAnsi="Times New Roman" w:cs="Times New Roman"/>
          <w:b/>
          <w:sz w:val="24"/>
          <w:szCs w:val="24"/>
        </w:rPr>
        <w:t>(0,</w:t>
      </w:r>
      <w:r w:rsidR="00E115DF">
        <w:rPr>
          <w:rFonts w:ascii="Times New Roman" w:hAnsi="Times New Roman" w:cs="Times New Roman"/>
          <w:b/>
          <w:sz w:val="24"/>
          <w:szCs w:val="24"/>
        </w:rPr>
        <w:t>5</w:t>
      </w:r>
      <w:r w:rsidR="00E115DF" w:rsidRPr="00E115DF">
        <w:rPr>
          <w:rFonts w:ascii="Times New Roman" w:hAnsi="Times New Roman" w:cs="Times New Roman"/>
          <w:b/>
          <w:sz w:val="24"/>
          <w:szCs w:val="24"/>
        </w:rPr>
        <w:t xml:space="preserve"> puntos)</w:t>
      </w:r>
    </w:p>
    <w:p w14:paraId="1EA8F9D8" w14:textId="4C767812" w:rsidR="00901127" w:rsidRDefault="00654C4E" w:rsidP="00E765B3">
      <w:pPr>
        <w:spacing w:line="276" w:lineRule="auto"/>
        <w:jc w:val="both"/>
        <w:rPr>
          <w:b/>
        </w:rPr>
      </w:pPr>
      <w:r>
        <w:t>6</w:t>
      </w:r>
      <w:r w:rsidR="00901127" w:rsidRPr="00563081">
        <w:t>- Realiza un commit</w:t>
      </w:r>
      <w:r>
        <w:t xml:space="preserve"> y push</w:t>
      </w:r>
      <w:r w:rsidR="00901127" w:rsidRPr="00563081">
        <w:t xml:space="preserve"> de la limpieza de datos</w:t>
      </w:r>
      <w:r>
        <w:t xml:space="preserve"> en la rama Limpieza de datos.</w:t>
      </w:r>
      <w:r w:rsidR="000C1540">
        <w:t xml:space="preserve"> </w:t>
      </w:r>
      <w:r w:rsidR="00EF3AD8" w:rsidRPr="000C1540">
        <w:rPr>
          <w:b/>
        </w:rPr>
        <w:t>(0,2 puntos)</w:t>
      </w:r>
    </w:p>
    <w:p w14:paraId="2B9F01AA" w14:textId="1A960B69" w:rsidR="000D65FB" w:rsidRPr="00563081" w:rsidRDefault="000D65FB" w:rsidP="00E765B3">
      <w:pPr>
        <w:spacing w:line="276" w:lineRule="auto"/>
        <w:jc w:val="both"/>
      </w:pPr>
      <w:r w:rsidRPr="000D65FB">
        <w:drawing>
          <wp:inline distT="0" distB="0" distL="0" distR="0" wp14:anchorId="09407298" wp14:editId="7ED52F6D">
            <wp:extent cx="4823460" cy="2180880"/>
            <wp:effectExtent l="0" t="0" r="0" b="0"/>
            <wp:docPr id="1675419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922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097" cy="218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77D" w14:textId="4096C0AF" w:rsidR="00654C4E" w:rsidRDefault="00654C4E" w:rsidP="00E765B3">
      <w:pPr>
        <w:spacing w:line="276" w:lineRule="auto"/>
        <w:jc w:val="both"/>
      </w:pPr>
      <w:r>
        <w:lastRenderedPageBreak/>
        <w:t>7- Haz un merging de la Rama Exploración de datos a la rama main. Resuelve los conflictos si los hay.</w:t>
      </w:r>
      <w:r w:rsidR="00C92DEA">
        <w:t xml:space="preserve"> </w:t>
      </w:r>
      <w:r w:rsidR="00C92DEA" w:rsidRPr="00C92DEA">
        <w:rPr>
          <w:b/>
        </w:rPr>
        <w:t>(</w:t>
      </w:r>
      <w:r w:rsidR="00C92DEA">
        <w:rPr>
          <w:b/>
        </w:rPr>
        <w:t>0,5</w:t>
      </w:r>
      <w:r w:rsidR="00C92DEA" w:rsidRPr="00C92DEA">
        <w:rPr>
          <w:b/>
        </w:rPr>
        <w:t>punto)</w:t>
      </w:r>
    </w:p>
    <w:p w14:paraId="493406F3" w14:textId="245B4ECA" w:rsidR="00654C4E" w:rsidRDefault="00654C4E" w:rsidP="00E765B3">
      <w:pPr>
        <w:spacing w:line="276" w:lineRule="auto"/>
        <w:jc w:val="both"/>
        <w:rPr>
          <w:b/>
        </w:rPr>
      </w:pPr>
      <w:r>
        <w:t>8- Haz un merging de la Rama Limpieza de datos a la rama main. Resuelve los conflictos si los hay.</w:t>
      </w:r>
      <w:r w:rsidR="00C92DEA">
        <w:t xml:space="preserve"> </w:t>
      </w:r>
      <w:r w:rsidR="00C92DEA" w:rsidRPr="00C92DEA">
        <w:rPr>
          <w:b/>
        </w:rPr>
        <w:t>(</w:t>
      </w:r>
      <w:r w:rsidR="00C92DEA">
        <w:rPr>
          <w:b/>
        </w:rPr>
        <w:t>0,5</w:t>
      </w:r>
      <w:r w:rsidR="00C92DEA" w:rsidRPr="00C92DEA">
        <w:rPr>
          <w:b/>
        </w:rPr>
        <w:t xml:space="preserve"> punto)</w:t>
      </w:r>
    </w:p>
    <w:p w14:paraId="0E5C1A0E" w14:textId="04557E8A" w:rsidR="00447A01" w:rsidRPr="00563081" w:rsidRDefault="00447A01" w:rsidP="00E765B3">
      <w:pPr>
        <w:spacing w:line="276" w:lineRule="auto"/>
        <w:jc w:val="both"/>
      </w:pPr>
      <w:r w:rsidRPr="00447A01">
        <w:drawing>
          <wp:inline distT="0" distB="0" distL="0" distR="0" wp14:anchorId="5EE41480" wp14:editId="2142DF80">
            <wp:extent cx="5400040" cy="2710180"/>
            <wp:effectExtent l="0" t="0" r="0" b="0"/>
            <wp:docPr id="2108029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2929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F57" w14:textId="2F21985C" w:rsidR="00901127" w:rsidRPr="00563081" w:rsidRDefault="00901127" w:rsidP="00E765B3">
      <w:pPr>
        <w:spacing w:line="276" w:lineRule="auto"/>
        <w:jc w:val="both"/>
      </w:pPr>
    </w:p>
    <w:p w14:paraId="36DECD66" w14:textId="00D9A792" w:rsidR="00901127" w:rsidRPr="00D15C33" w:rsidRDefault="00901127" w:rsidP="00E765B3">
      <w:pPr>
        <w:spacing w:line="276" w:lineRule="auto"/>
        <w:jc w:val="both"/>
        <w:rPr>
          <w:rFonts w:ascii="Arial" w:hAnsi="Arial" w:cs="Arial"/>
        </w:rPr>
      </w:pPr>
      <w:r w:rsidRPr="00D15C33">
        <w:rPr>
          <w:rFonts w:ascii="Arial" w:hAnsi="Arial" w:cs="Arial"/>
          <w:b/>
        </w:rPr>
        <w:t>API</w:t>
      </w:r>
      <w:r w:rsidR="00D15C33">
        <w:rPr>
          <w:rFonts w:ascii="Arial" w:hAnsi="Arial" w:cs="Arial"/>
          <w:b/>
        </w:rPr>
        <w:t xml:space="preserve"> (</w:t>
      </w:r>
      <w:r w:rsidR="000C1540">
        <w:rPr>
          <w:rFonts w:ascii="Arial" w:hAnsi="Arial" w:cs="Arial"/>
          <w:b/>
        </w:rPr>
        <w:t>1</w:t>
      </w:r>
      <w:r w:rsidR="00577220">
        <w:rPr>
          <w:rFonts w:ascii="Arial" w:hAnsi="Arial" w:cs="Arial"/>
          <w:b/>
        </w:rPr>
        <w:t>,8</w:t>
      </w:r>
      <w:r w:rsidR="00D15C33">
        <w:rPr>
          <w:rFonts w:ascii="Arial" w:hAnsi="Arial" w:cs="Arial"/>
          <w:b/>
        </w:rPr>
        <w:t xml:space="preserve"> puntos)</w:t>
      </w:r>
    </w:p>
    <w:p w14:paraId="0B55CC7E" w14:textId="758F108C" w:rsidR="00901127" w:rsidRPr="00654C4E" w:rsidRDefault="00901127" w:rsidP="00E765B3">
      <w:pPr>
        <w:spacing w:line="276" w:lineRule="auto"/>
        <w:jc w:val="both"/>
      </w:pPr>
      <w:r w:rsidRPr="00654C4E">
        <w:t xml:space="preserve">1- En la rama que has creado </w:t>
      </w:r>
      <w:r w:rsidR="00566590" w:rsidRPr="00654C4E">
        <w:t>añade un script para generar una API (Nota: puedes programar direc</w:t>
      </w:r>
      <w:r w:rsidR="004656C0" w:rsidRPr="00654C4E">
        <w:t>tamente la API de plumber o generar una función para luego implementarla en la API)</w:t>
      </w:r>
      <w:r w:rsidR="00915732" w:rsidRPr="00654C4E">
        <w:rPr>
          <w:b/>
        </w:rPr>
        <w:t>. La API debe cumplir las siguientes características:</w:t>
      </w:r>
    </w:p>
    <w:p w14:paraId="565C950B" w14:textId="12FCFB2F" w:rsidR="00915732" w:rsidRPr="00654C4E" w:rsidRDefault="00915732" w:rsidP="00B46D86">
      <w:pPr>
        <w:pStyle w:val="Prrafodelista"/>
        <w:numPr>
          <w:ilvl w:val="2"/>
          <w:numId w:val="17"/>
        </w:numPr>
        <w:spacing w:line="276" w:lineRule="auto"/>
        <w:jc w:val="left"/>
      </w:pPr>
      <w:r w:rsidRPr="00654C4E">
        <w:t>Input: El usuario debe elegir una variabl</w:t>
      </w:r>
      <w:r w:rsidR="00B46D86" w:rsidRPr="00654C4E">
        <w:t>e</w:t>
      </w:r>
      <w:r w:rsidRPr="00654C4E">
        <w:t>.</w:t>
      </w:r>
    </w:p>
    <w:p w14:paraId="43B0014C" w14:textId="4990B064" w:rsidR="00915732" w:rsidRDefault="00915732" w:rsidP="00B46D86">
      <w:pPr>
        <w:pStyle w:val="Prrafodelista"/>
        <w:numPr>
          <w:ilvl w:val="2"/>
          <w:numId w:val="17"/>
        </w:numPr>
        <w:spacing w:line="276" w:lineRule="auto"/>
        <w:jc w:val="left"/>
      </w:pPr>
      <w:r w:rsidRPr="00654C4E">
        <w:t>Output: en caso de que la variable sea categórica</w:t>
      </w:r>
      <w:r w:rsidR="00B46D86" w:rsidRPr="00654C4E">
        <w:t xml:space="preserve"> la API realizará una transformación en Dummys.</w:t>
      </w:r>
      <w:r w:rsidR="00B46D86" w:rsidRPr="00654C4E">
        <w:br/>
        <w:t>En caso de que la variable NO sea categórica devolverá un mensaje (o error) avisando al usuario de que su variable no es categórica.</w:t>
      </w:r>
    </w:p>
    <w:p w14:paraId="4ECBB59B" w14:textId="4091E3CF" w:rsidR="00C93116" w:rsidRDefault="00C93116" w:rsidP="00C93116">
      <w:pPr>
        <w:spacing w:line="276" w:lineRule="auto"/>
      </w:pPr>
      <w:r>
        <w:t xml:space="preserve">** Criterio: </w:t>
      </w:r>
    </w:p>
    <w:p w14:paraId="37DD6134" w14:textId="0CF429B8" w:rsidR="00C93116" w:rsidRDefault="00C93116" w:rsidP="00C93116">
      <w:pPr>
        <w:pStyle w:val="Prrafodelista"/>
        <w:numPr>
          <w:ilvl w:val="2"/>
          <w:numId w:val="17"/>
        </w:numPr>
        <w:spacing w:line="276" w:lineRule="auto"/>
      </w:pPr>
      <w:r>
        <w:t xml:space="preserve">API Ejecutable </w:t>
      </w:r>
      <w:r w:rsidRPr="00C93116">
        <w:rPr>
          <w:b/>
        </w:rPr>
        <w:t>(0,</w:t>
      </w:r>
      <w:r>
        <w:rPr>
          <w:b/>
        </w:rPr>
        <w:t>5</w:t>
      </w:r>
      <w:r w:rsidRPr="00C93116">
        <w:rPr>
          <w:b/>
        </w:rPr>
        <w:t xml:space="preserve"> puntos)</w:t>
      </w:r>
    </w:p>
    <w:p w14:paraId="39F0A112" w14:textId="5EC82C51" w:rsidR="00C93116" w:rsidRDefault="00C93116" w:rsidP="00C93116">
      <w:pPr>
        <w:pStyle w:val="Prrafodelista"/>
        <w:numPr>
          <w:ilvl w:val="2"/>
          <w:numId w:val="17"/>
        </w:numPr>
        <w:spacing w:line="276" w:lineRule="auto"/>
      </w:pPr>
      <w:r>
        <w:t xml:space="preserve">Control de tipo de dato correcto </w:t>
      </w:r>
      <w:r w:rsidRPr="00C93116">
        <w:rPr>
          <w:b/>
        </w:rPr>
        <w:t>(0,5 puntos)</w:t>
      </w:r>
    </w:p>
    <w:p w14:paraId="282F454E" w14:textId="0DF1246E" w:rsidR="00C93116" w:rsidRPr="00C93116" w:rsidRDefault="00C93116" w:rsidP="00C93116">
      <w:pPr>
        <w:pStyle w:val="Prrafodelista"/>
        <w:numPr>
          <w:ilvl w:val="2"/>
          <w:numId w:val="17"/>
        </w:numPr>
        <w:spacing w:line="276" w:lineRule="auto"/>
      </w:pPr>
      <w:r>
        <w:t xml:space="preserve">Transformación de datos correcta </w:t>
      </w:r>
      <w:r w:rsidRPr="00C93116">
        <w:rPr>
          <w:b/>
        </w:rPr>
        <w:t>(0,5 puntos)</w:t>
      </w:r>
    </w:p>
    <w:p w14:paraId="770F465B" w14:textId="3334B37B" w:rsidR="00C93116" w:rsidRDefault="00C93116" w:rsidP="00C93116">
      <w:pPr>
        <w:pStyle w:val="Prrafodelista"/>
        <w:numPr>
          <w:ilvl w:val="2"/>
          <w:numId w:val="17"/>
        </w:numPr>
        <w:spacing w:line="276" w:lineRule="auto"/>
      </w:pPr>
      <w:r>
        <w:t xml:space="preserve">La API genera respuesta 200 </w:t>
      </w:r>
      <w:r w:rsidRPr="00C93116">
        <w:rPr>
          <w:b/>
        </w:rPr>
        <w:t>(0,1 puntos)</w:t>
      </w:r>
    </w:p>
    <w:p w14:paraId="187AEF98" w14:textId="027A80EE" w:rsidR="00B61217" w:rsidRDefault="007708A7" w:rsidP="00654C4E">
      <w:pPr>
        <w:spacing w:line="276" w:lineRule="auto"/>
        <w:jc w:val="both"/>
      </w:pPr>
      <w:r w:rsidRPr="00563081">
        <w:t>- Haz un commit y un push con la API</w:t>
      </w:r>
      <w:r w:rsidRPr="000C1540">
        <w:t>.</w:t>
      </w:r>
      <w:r w:rsidR="000C1540">
        <w:t xml:space="preserve"> </w:t>
      </w:r>
      <w:r w:rsidR="000C1540" w:rsidRPr="000C1540">
        <w:rPr>
          <w:b/>
        </w:rPr>
        <w:t>(0,</w:t>
      </w:r>
      <w:r w:rsidR="00C93116">
        <w:rPr>
          <w:b/>
        </w:rPr>
        <w:t>2</w:t>
      </w:r>
      <w:r w:rsidR="000C1540" w:rsidRPr="000C1540">
        <w:rPr>
          <w:b/>
        </w:rPr>
        <w:t xml:space="preserve"> puntos)</w:t>
      </w:r>
    </w:p>
    <w:p w14:paraId="07E2EE8C" w14:textId="77777777" w:rsidR="00B61217" w:rsidRPr="00901127" w:rsidRDefault="00B61217" w:rsidP="00E765B3">
      <w:pPr>
        <w:jc w:val="both"/>
      </w:pPr>
    </w:p>
    <w:p w14:paraId="6D17811D" w14:textId="3BD3FF56" w:rsidR="00B61217" w:rsidRDefault="00B61217" w:rsidP="00E765B3">
      <w:pPr>
        <w:pStyle w:val="Ttulo2"/>
      </w:pPr>
      <w:r>
        <w:t>Parte teórica</w:t>
      </w:r>
    </w:p>
    <w:p w14:paraId="201ED917" w14:textId="6F54EC88" w:rsidR="00B61217" w:rsidRDefault="00B61217" w:rsidP="00E765B3">
      <w:pPr>
        <w:jc w:val="both"/>
        <w:rPr>
          <w:b/>
        </w:rPr>
      </w:pPr>
      <w:r w:rsidRPr="00B61217">
        <w:rPr>
          <w:b/>
        </w:rPr>
        <w:t xml:space="preserve">Escoge y explica tres </w:t>
      </w:r>
      <w:r w:rsidR="00915732">
        <w:rPr>
          <w:b/>
        </w:rPr>
        <w:t>Roles en la función de gobierno de datos</w:t>
      </w:r>
      <w:r w:rsidR="00D15C33">
        <w:rPr>
          <w:b/>
        </w:rPr>
        <w:t xml:space="preserve"> (1,5 puntos)</w:t>
      </w:r>
      <w:r>
        <w:rPr>
          <w:b/>
        </w:rPr>
        <w:t>:</w:t>
      </w:r>
    </w:p>
    <w:p w14:paraId="7EAB0E5C" w14:textId="10738949" w:rsidR="00B61217" w:rsidRPr="00131438" w:rsidRDefault="00846433" w:rsidP="00E765B3">
      <w:pPr>
        <w:jc w:val="both"/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438"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CDO</w:t>
      </w:r>
    </w:p>
    <w:p w14:paraId="61782016" w14:textId="2E6E60AB" w:rsidR="00846433" w:rsidRDefault="000531EB" w:rsidP="00E765B3">
      <w:pPr>
        <w:jc w:val="bot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El CDO tiene como función principal conectar el mundo del negocio con el de la tecnología </w:t>
      </w:r>
      <w:r w:rsidR="00732A8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liderar la estrategia de gestión de datos en toda la empresa. Los mandatos más comunes  </w:t>
      </w:r>
      <w:r w:rsidR="0015104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para conseguir los objetivos son los siguientes:</w:t>
      </w:r>
    </w:p>
    <w:p w14:paraId="3D779D63" w14:textId="6AA1EA53" w:rsidR="00151041" w:rsidRDefault="00151041" w:rsidP="00151041">
      <w:pPr>
        <w:pStyle w:val="Prrafodelista"/>
        <w:numPr>
          <w:ilvl w:val="0"/>
          <w:numId w:val="33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Establecer una estrategia organizacional </w:t>
      </w:r>
    </w:p>
    <w:p w14:paraId="04A78068" w14:textId="270EA61E" w:rsidR="00E51E31" w:rsidRDefault="00E51E31" w:rsidP="00151041">
      <w:pPr>
        <w:pStyle w:val="Prrafodelista"/>
        <w:numPr>
          <w:ilvl w:val="0"/>
          <w:numId w:val="33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Alinear necesidades de datos con recursos de negocio y TI</w:t>
      </w:r>
    </w:p>
    <w:p w14:paraId="548C80C2" w14:textId="5EC690FB" w:rsidR="00E51E31" w:rsidRDefault="00E51E31" w:rsidP="00151041">
      <w:pPr>
        <w:pStyle w:val="Prrafodelista"/>
        <w:numPr>
          <w:ilvl w:val="0"/>
          <w:numId w:val="33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Establecer políticas </w:t>
      </w:r>
      <w:r w:rsidR="008322E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 estándares</w:t>
      </w:r>
    </w:p>
    <w:p w14:paraId="77F2D416" w14:textId="7387FDBB" w:rsidR="0016654A" w:rsidRDefault="008322ED" w:rsidP="0016654A">
      <w:pPr>
        <w:pStyle w:val="Prrafodelista"/>
        <w:numPr>
          <w:ilvl w:val="0"/>
          <w:numId w:val="33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Asesorar en iniciativas de datos, Big Data</w:t>
      </w:r>
      <w:r w:rsidR="0016654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calidad</w:t>
      </w:r>
    </w:p>
    <w:p w14:paraId="6C9478AB" w14:textId="04DE6CA2" w:rsidR="0016654A" w:rsidRDefault="0016654A" w:rsidP="0016654A">
      <w:pPr>
        <w:pStyle w:val="Prrafodelista"/>
        <w:numPr>
          <w:ilvl w:val="0"/>
          <w:numId w:val="33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Promover buenas prácticas de gestión de datos</w:t>
      </w:r>
    </w:p>
    <w:p w14:paraId="45961E36" w14:textId="16184C7E" w:rsidR="00FD6B97" w:rsidRDefault="00FD6B97" w:rsidP="0016654A">
      <w:pPr>
        <w:pStyle w:val="Prrafodelista"/>
        <w:numPr>
          <w:ilvl w:val="0"/>
          <w:numId w:val="33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Supervisar el uso de datos </w:t>
      </w:r>
      <w:r w:rsidR="0013143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 análisis e inteligencia de negocio</w:t>
      </w:r>
    </w:p>
    <w:p w14:paraId="25B75513" w14:textId="77777777" w:rsidR="00131438" w:rsidRDefault="00131438" w:rsidP="0013143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6F97DC" w14:textId="2E2420C9" w:rsidR="00131438" w:rsidRPr="00131438" w:rsidRDefault="00131438" w:rsidP="00131438">
      <w:pP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438"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CGO</w:t>
      </w:r>
    </w:p>
    <w:p w14:paraId="25FA16FF" w14:textId="77777777" w:rsidR="009E18D1" w:rsidRDefault="00131438" w:rsidP="0013143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BA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 Data Governance Officer facilita</w:t>
      </w:r>
      <w:r w:rsidR="00EB1477" w:rsidRPr="00FB5BA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B5BAD" w:rsidRPr="00FB5BA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las actividades</w:t>
      </w:r>
      <w:r w:rsidR="00FB5BA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Gobernanza y Administraci</w:t>
      </w:r>
      <w:r w:rsid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ón de Datos. Las funciones</w:t>
      </w:r>
      <w:r w:rsidR="009E18D1"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Data Governance Officer son las siguientes: </w:t>
      </w:r>
    </w:p>
    <w:p w14:paraId="7237CC16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Ejecutar el programa de gobierno de datos</w:t>
      </w:r>
    </w:p>
    <w:p w14:paraId="59B9DFD0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Dar seguimiento a partes interesadas y administradores</w:t>
      </w:r>
    </w:p>
    <w:p w14:paraId="59708938" w14:textId="40154BE2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Conectar con otras áreas (calidad, privacidad, seguridad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..</w:t>
      </w: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.)</w:t>
      </w:r>
    </w:p>
    <w:p w14:paraId="652DA3BC" w14:textId="709670C0" w:rsidR="009E18D1" w:rsidRP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Apoyar proyectos de TI con análisis e información</w:t>
      </w:r>
    </w:p>
    <w:p w14:paraId="22A22103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Recoger y coordinar políticas y 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normas</w:t>
      </w:r>
    </w:p>
    <w:p w14:paraId="4AB2D0AA" w14:textId="2D75FE1B" w:rsidR="009E18D1" w:rsidRP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Coordinar análisis de datos y resolución de problemas</w:t>
      </w:r>
    </w:p>
    <w:p w14:paraId="22B3E2A1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Organizar reuniones con Data Stewards</w:t>
      </w:r>
    </w:p>
    <w:p w14:paraId="58C0EB45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Recopilar métricas y reportar resultados</w:t>
      </w:r>
    </w:p>
    <w:p w14:paraId="3BA62A7E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Mantener comunicación y soporte continuo a las áreas</w:t>
      </w:r>
    </w:p>
    <w:p w14:paraId="3B3D1239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Difundir el valor del gobierno de datos</w:t>
      </w:r>
    </w:p>
    <w:p w14:paraId="05B9955C" w14:textId="77777777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Centralizar la comunicación sobre gobernanza</w:t>
      </w:r>
    </w:p>
    <w:p w14:paraId="06B08D45" w14:textId="2E91211E" w:rsidR="009E18D1" w:rsidRDefault="009E18D1" w:rsidP="009E18D1">
      <w:pPr>
        <w:pStyle w:val="Prrafodelista"/>
        <w:numPr>
          <w:ilvl w:val="0"/>
          <w:numId w:val="3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D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Mantener los registros del gobierno de datos</w:t>
      </w:r>
    </w:p>
    <w:p w14:paraId="301CC969" w14:textId="77777777" w:rsidR="009E18D1" w:rsidRDefault="009E18D1" w:rsidP="009E18D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CF06D6" w14:textId="5E336A6D" w:rsidR="009E18D1" w:rsidRPr="00CD6B43" w:rsidRDefault="003E5F25" w:rsidP="009E18D1">
      <w:pP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Roles híbridos</w:t>
      </w:r>
    </w:p>
    <w:p w14:paraId="3A122FCE" w14:textId="77777777" w:rsidR="00CD6B43" w:rsidRDefault="00CD6B43" w:rsidP="009E18D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Los roles híbridos requieren una mezcla de conocimiento del negocio y técnico, dependiendo de la organización. </w:t>
      </w:r>
    </w:p>
    <w:p w14:paraId="1ED35CAF" w14:textId="77777777" w:rsidR="00CD6B43" w:rsidRDefault="00CD6B43" w:rsidP="00CD6B43">
      <w:pPr>
        <w:pStyle w:val="Prrafodelista"/>
        <w:numPr>
          <w:ilvl w:val="0"/>
          <w:numId w:val="36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Analista de Calidad de Datos: Evalúa si los datos son adecuados y ayuda a mejorar su calidad en los procesos</w:t>
      </w:r>
    </w:p>
    <w:p w14:paraId="73D070D1" w14:textId="77777777" w:rsidR="00CD6B43" w:rsidRDefault="00CD6B43" w:rsidP="00CD6B43">
      <w:pPr>
        <w:pStyle w:val="Prrafodelista"/>
        <w:numPr>
          <w:ilvl w:val="0"/>
          <w:numId w:val="36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Especialista en Metadatos: Gestiona los metadatos, asegurando que estén bien integrados, organizados y disponibles</w:t>
      </w:r>
    </w:p>
    <w:p w14:paraId="52A97093" w14:textId="77777777" w:rsidR="00CD6B43" w:rsidRDefault="00CD6B43" w:rsidP="00CD6B43">
      <w:pPr>
        <w:pStyle w:val="Prrafodelista"/>
        <w:numPr>
          <w:ilvl w:val="0"/>
          <w:numId w:val="36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Arquitecto de Inteligencia de Negocio: Diseña el entorno de BI para que los usuarios puedan acceder y analizar los datos fácilmente</w:t>
      </w:r>
    </w:p>
    <w:p w14:paraId="4B712077" w14:textId="77777777" w:rsidR="00CD6B43" w:rsidRDefault="00CD6B43" w:rsidP="00CD6B43">
      <w:pPr>
        <w:pStyle w:val="Prrafodelista"/>
        <w:numPr>
          <w:ilvl w:val="0"/>
          <w:numId w:val="36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Administrador de Inteligencia de Negocio: Apoya a los usuarios del negocio en el uso correcto y eficiente de los datos de BI</w:t>
      </w:r>
    </w:p>
    <w:p w14:paraId="533DE3D8" w14:textId="1D83BFB2" w:rsidR="00CD6B43" w:rsidRPr="00CD6B43" w:rsidRDefault="00CD6B43" w:rsidP="00CD6B43">
      <w:pPr>
        <w:pStyle w:val="Prrafodelista"/>
        <w:numPr>
          <w:ilvl w:val="0"/>
          <w:numId w:val="36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B4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Gerentes de programa de Inteligencia de Negocio: Coordina todas las iniciativas de BI dentro de la empresa y define un plan unificado</w:t>
      </w:r>
    </w:p>
    <w:sectPr w:rsidR="00CD6B43" w:rsidRPr="00CD6B43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9C8BD" w14:textId="77777777" w:rsidR="00D71B20" w:rsidRDefault="00D71B20">
      <w:r>
        <w:separator/>
      </w:r>
    </w:p>
  </w:endnote>
  <w:endnote w:type="continuationSeparator" w:id="0">
    <w:p w14:paraId="7F85DFCA" w14:textId="77777777" w:rsidR="00D71B20" w:rsidRDefault="00D7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81E8" w14:textId="77777777" w:rsidR="00B85328" w:rsidRDefault="00DC20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D47D1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ED47D1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BC25" w14:textId="77777777" w:rsidR="00D71B20" w:rsidRDefault="00D71B20">
      <w:r>
        <w:separator/>
      </w:r>
    </w:p>
  </w:footnote>
  <w:footnote w:type="continuationSeparator" w:id="0">
    <w:p w14:paraId="398BF021" w14:textId="77777777" w:rsidR="00D71B20" w:rsidRDefault="00D71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9427" w14:textId="77777777" w:rsidR="00B85328" w:rsidRDefault="00B8532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"/>
      <w:tblW w:w="849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405"/>
      <w:gridCol w:w="6089"/>
    </w:tblGrid>
    <w:tr w:rsidR="00B85328" w14:paraId="0A9AD0C6" w14:textId="77777777">
      <w:tc>
        <w:tcPr>
          <w:tcW w:w="2405" w:type="dxa"/>
          <w:vAlign w:val="center"/>
        </w:tcPr>
        <w:p w14:paraId="0121587D" w14:textId="77777777" w:rsidR="00B85328" w:rsidRDefault="00DC2009">
          <w:pP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3DA0B394" wp14:editId="591604F0">
                <wp:extent cx="923378" cy="542749"/>
                <wp:effectExtent l="0" t="0" r="0" b="0"/>
                <wp:docPr id="2" name="image1.png" descr="Imagen que contiene 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n que contiene Logotipo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378" cy="542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9" w:type="dxa"/>
          <w:vAlign w:val="center"/>
        </w:tcPr>
        <w:p w14:paraId="774C6F5A" w14:textId="6DD0B5B2" w:rsidR="00B85328" w:rsidRDefault="00DC20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Actividad evaluativa</w:t>
          </w:r>
          <w:r w:rsidR="00C85E8F">
            <w:rPr>
              <w:b/>
              <w:color w:val="000000"/>
              <w:sz w:val="18"/>
              <w:szCs w:val="18"/>
            </w:rPr>
            <w:t>:</w:t>
          </w:r>
          <w:r w:rsidR="00C85E8F">
            <w:rPr>
              <w:color w:val="000000"/>
              <w:sz w:val="18"/>
              <w:szCs w:val="18"/>
            </w:rPr>
            <w:t xml:space="preserve"> </w:t>
          </w:r>
          <w:r w:rsidR="00566590">
            <w:rPr>
              <w:color w:val="000000"/>
              <w:sz w:val="18"/>
              <w:szCs w:val="18"/>
            </w:rPr>
            <w:t>E</w:t>
          </w:r>
          <w:r w:rsidR="002A1C29">
            <w:rPr>
              <w:color w:val="000000"/>
              <w:sz w:val="18"/>
              <w:szCs w:val="18"/>
            </w:rPr>
            <w:t>xamen</w:t>
          </w:r>
          <w:r w:rsidR="00566590">
            <w:rPr>
              <w:color w:val="000000"/>
              <w:sz w:val="18"/>
              <w:szCs w:val="18"/>
            </w:rPr>
            <w:t xml:space="preserve"> Reto 4</w:t>
          </w:r>
        </w:p>
        <w:p w14:paraId="4A58B586" w14:textId="654B1E9D" w:rsidR="00B85328" w:rsidRPr="00B5715E" w:rsidRDefault="00DC20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8"/>
              <w:szCs w:val="18"/>
            </w:rPr>
          </w:pPr>
          <w:r w:rsidRPr="00B5715E">
            <w:rPr>
              <w:color w:val="000000"/>
              <w:sz w:val="18"/>
              <w:szCs w:val="18"/>
            </w:rPr>
            <w:t xml:space="preserve">Materia: </w:t>
          </w:r>
          <w:r w:rsidR="00C64A81" w:rsidRPr="00B5715E">
            <w:rPr>
              <w:color w:val="000000"/>
              <w:sz w:val="18"/>
              <w:szCs w:val="18"/>
            </w:rPr>
            <w:t>Data Science</w:t>
          </w:r>
        </w:p>
        <w:p w14:paraId="4838B55D" w14:textId="07784BD6" w:rsidR="00B85328" w:rsidRPr="00C64A81" w:rsidRDefault="00DC20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8"/>
              <w:szCs w:val="18"/>
            </w:rPr>
          </w:pPr>
          <w:r w:rsidRPr="00C64A81">
            <w:rPr>
              <w:color w:val="000000"/>
              <w:sz w:val="18"/>
              <w:szCs w:val="18"/>
            </w:rPr>
            <w:t xml:space="preserve">Reto: </w:t>
          </w:r>
          <w:r w:rsidR="00E0072C">
            <w:rPr>
              <w:color w:val="000000"/>
              <w:sz w:val="18"/>
              <w:szCs w:val="18"/>
            </w:rPr>
            <w:t>4</w:t>
          </w:r>
        </w:p>
        <w:p w14:paraId="429288E7" w14:textId="4ABAEE4F" w:rsidR="00B85328" w:rsidRDefault="00C85E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Fecha: </w:t>
          </w:r>
          <w:r w:rsidR="00577220"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t>/</w:t>
          </w:r>
          <w:r w:rsidR="00566590">
            <w:rPr>
              <w:sz w:val="18"/>
              <w:szCs w:val="18"/>
            </w:rPr>
            <w:t>06</w:t>
          </w:r>
          <w:r>
            <w:rPr>
              <w:sz w:val="18"/>
              <w:szCs w:val="18"/>
            </w:rPr>
            <w:t>/</w:t>
          </w:r>
          <w:r w:rsidR="00566590">
            <w:rPr>
              <w:sz w:val="18"/>
              <w:szCs w:val="18"/>
            </w:rPr>
            <w:t>2025</w:t>
          </w:r>
        </w:p>
      </w:tc>
    </w:tr>
  </w:tbl>
  <w:p w14:paraId="70480103" w14:textId="77777777" w:rsidR="00B85328" w:rsidRDefault="00B853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3130"/>
    <w:multiLevelType w:val="hybridMultilevel"/>
    <w:tmpl w:val="D7F45FF8"/>
    <w:lvl w:ilvl="0" w:tplc="8166CE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A559E"/>
    <w:multiLevelType w:val="hybridMultilevel"/>
    <w:tmpl w:val="B2BA1B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321A6"/>
    <w:multiLevelType w:val="hybridMultilevel"/>
    <w:tmpl w:val="A1F6D2E0"/>
    <w:lvl w:ilvl="0" w:tplc="A53A4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425"/>
    <w:multiLevelType w:val="hybridMultilevel"/>
    <w:tmpl w:val="09E29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8B"/>
    <w:multiLevelType w:val="hybridMultilevel"/>
    <w:tmpl w:val="C68A3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1688B"/>
    <w:multiLevelType w:val="multilevel"/>
    <w:tmpl w:val="EA7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560CF"/>
    <w:multiLevelType w:val="hybridMultilevel"/>
    <w:tmpl w:val="75D4A7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A5D2F"/>
    <w:multiLevelType w:val="hybridMultilevel"/>
    <w:tmpl w:val="C788613C"/>
    <w:lvl w:ilvl="0" w:tplc="C0480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37A33"/>
    <w:multiLevelType w:val="hybridMultilevel"/>
    <w:tmpl w:val="7982E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968BE"/>
    <w:multiLevelType w:val="hybridMultilevel"/>
    <w:tmpl w:val="FA1CA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D5C77"/>
    <w:multiLevelType w:val="hybridMultilevel"/>
    <w:tmpl w:val="06646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B5CB6"/>
    <w:multiLevelType w:val="hybridMultilevel"/>
    <w:tmpl w:val="8544F0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37C"/>
    <w:multiLevelType w:val="hybridMultilevel"/>
    <w:tmpl w:val="A1001046"/>
    <w:lvl w:ilvl="0" w:tplc="31F62C5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D77E4F"/>
    <w:multiLevelType w:val="hybridMultilevel"/>
    <w:tmpl w:val="FAA67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46137"/>
    <w:multiLevelType w:val="hybridMultilevel"/>
    <w:tmpl w:val="E8E2B2C0"/>
    <w:lvl w:ilvl="0" w:tplc="A9B65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05CFF"/>
    <w:multiLevelType w:val="hybridMultilevel"/>
    <w:tmpl w:val="EF8A2C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83D42"/>
    <w:multiLevelType w:val="hybridMultilevel"/>
    <w:tmpl w:val="81E6CD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A50C4"/>
    <w:multiLevelType w:val="hybridMultilevel"/>
    <w:tmpl w:val="87483B60"/>
    <w:lvl w:ilvl="0" w:tplc="50F65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70E93"/>
    <w:multiLevelType w:val="hybridMultilevel"/>
    <w:tmpl w:val="5BE4D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E7E57"/>
    <w:multiLevelType w:val="hybridMultilevel"/>
    <w:tmpl w:val="37947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166CB"/>
    <w:multiLevelType w:val="hybridMultilevel"/>
    <w:tmpl w:val="67A24B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A05D5"/>
    <w:multiLevelType w:val="hybridMultilevel"/>
    <w:tmpl w:val="474A3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34470"/>
    <w:multiLevelType w:val="hybridMultilevel"/>
    <w:tmpl w:val="46F215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B187C"/>
    <w:multiLevelType w:val="hybridMultilevel"/>
    <w:tmpl w:val="C54C93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B16EF"/>
    <w:multiLevelType w:val="hybridMultilevel"/>
    <w:tmpl w:val="10F02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64B5B6">
      <w:start w:val="2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C3557"/>
    <w:multiLevelType w:val="hybridMultilevel"/>
    <w:tmpl w:val="ECBC8A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82E2F"/>
    <w:multiLevelType w:val="hybridMultilevel"/>
    <w:tmpl w:val="0A549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8821C9"/>
    <w:multiLevelType w:val="hybridMultilevel"/>
    <w:tmpl w:val="AE28C5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B2BAA"/>
    <w:multiLevelType w:val="hybridMultilevel"/>
    <w:tmpl w:val="DC30C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15D41"/>
    <w:multiLevelType w:val="hybridMultilevel"/>
    <w:tmpl w:val="9E2C9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03266A"/>
    <w:multiLevelType w:val="hybridMultilevel"/>
    <w:tmpl w:val="CABC2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E6189D"/>
    <w:multiLevelType w:val="multilevel"/>
    <w:tmpl w:val="CB0C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7CD399F"/>
    <w:multiLevelType w:val="hybridMultilevel"/>
    <w:tmpl w:val="97A29D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2193E"/>
    <w:multiLevelType w:val="hybridMultilevel"/>
    <w:tmpl w:val="285EEA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065D70"/>
    <w:multiLevelType w:val="hybridMultilevel"/>
    <w:tmpl w:val="9C503712"/>
    <w:lvl w:ilvl="0" w:tplc="A1780F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968142">
    <w:abstractNumId w:val="31"/>
  </w:num>
  <w:num w:numId="2" w16cid:durableId="11569193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3285202">
    <w:abstractNumId w:val="30"/>
  </w:num>
  <w:num w:numId="4" w16cid:durableId="1845706461">
    <w:abstractNumId w:val="25"/>
  </w:num>
  <w:num w:numId="5" w16cid:durableId="345130665">
    <w:abstractNumId w:val="18"/>
  </w:num>
  <w:num w:numId="6" w16cid:durableId="289284464">
    <w:abstractNumId w:val="26"/>
  </w:num>
  <w:num w:numId="7" w16cid:durableId="1103693223">
    <w:abstractNumId w:val="29"/>
  </w:num>
  <w:num w:numId="8" w16cid:durableId="226452970">
    <w:abstractNumId w:val="20"/>
  </w:num>
  <w:num w:numId="9" w16cid:durableId="249437407">
    <w:abstractNumId w:val="32"/>
  </w:num>
  <w:num w:numId="10" w16cid:durableId="2133359636">
    <w:abstractNumId w:val="22"/>
  </w:num>
  <w:num w:numId="11" w16cid:durableId="227040058">
    <w:abstractNumId w:val="27"/>
  </w:num>
  <w:num w:numId="12" w16cid:durableId="808668250">
    <w:abstractNumId w:val="21"/>
  </w:num>
  <w:num w:numId="13" w16cid:durableId="1267737563">
    <w:abstractNumId w:val="3"/>
  </w:num>
  <w:num w:numId="14" w16cid:durableId="1180780165">
    <w:abstractNumId w:val="19"/>
  </w:num>
  <w:num w:numId="15" w16cid:durableId="649790992">
    <w:abstractNumId w:val="6"/>
  </w:num>
  <w:num w:numId="16" w16cid:durableId="181895008">
    <w:abstractNumId w:val="33"/>
  </w:num>
  <w:num w:numId="17" w16cid:durableId="51655287">
    <w:abstractNumId w:val="24"/>
  </w:num>
  <w:num w:numId="18" w16cid:durableId="556403670">
    <w:abstractNumId w:val="8"/>
  </w:num>
  <w:num w:numId="19" w16cid:durableId="1829899675">
    <w:abstractNumId w:val="9"/>
  </w:num>
  <w:num w:numId="20" w16cid:durableId="975530890">
    <w:abstractNumId w:val="16"/>
  </w:num>
  <w:num w:numId="21" w16cid:durableId="435561280">
    <w:abstractNumId w:val="10"/>
  </w:num>
  <w:num w:numId="22" w16cid:durableId="30426106">
    <w:abstractNumId w:val="11"/>
  </w:num>
  <w:num w:numId="23" w16cid:durableId="1241528649">
    <w:abstractNumId w:val="4"/>
  </w:num>
  <w:num w:numId="24" w16cid:durableId="464278189">
    <w:abstractNumId w:val="13"/>
  </w:num>
  <w:num w:numId="25" w16cid:durableId="1258058707">
    <w:abstractNumId w:val="15"/>
  </w:num>
  <w:num w:numId="26" w16cid:durableId="2092509576">
    <w:abstractNumId w:val="2"/>
  </w:num>
  <w:num w:numId="27" w16cid:durableId="2140344389">
    <w:abstractNumId w:val="12"/>
  </w:num>
  <w:num w:numId="28" w16cid:durableId="2093315281">
    <w:abstractNumId w:val="5"/>
  </w:num>
  <w:num w:numId="29" w16cid:durableId="1545672422">
    <w:abstractNumId w:val="0"/>
  </w:num>
  <w:num w:numId="30" w16cid:durableId="2062168698">
    <w:abstractNumId w:val="17"/>
  </w:num>
  <w:num w:numId="31" w16cid:durableId="1273974000">
    <w:abstractNumId w:val="34"/>
  </w:num>
  <w:num w:numId="32" w16cid:durableId="1517427231">
    <w:abstractNumId w:val="14"/>
  </w:num>
  <w:num w:numId="33" w16cid:durableId="1221750560">
    <w:abstractNumId w:val="28"/>
  </w:num>
  <w:num w:numId="34" w16cid:durableId="8455003">
    <w:abstractNumId w:val="7"/>
  </w:num>
  <w:num w:numId="35" w16cid:durableId="589892280">
    <w:abstractNumId w:val="1"/>
  </w:num>
  <w:num w:numId="36" w16cid:durableId="2645092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81"/>
    <w:rsid w:val="0001200E"/>
    <w:rsid w:val="0001525B"/>
    <w:rsid w:val="00024C0F"/>
    <w:rsid w:val="00046F58"/>
    <w:rsid w:val="000474CF"/>
    <w:rsid w:val="00050FFC"/>
    <w:rsid w:val="000531EB"/>
    <w:rsid w:val="00065613"/>
    <w:rsid w:val="000740A0"/>
    <w:rsid w:val="00081ADB"/>
    <w:rsid w:val="00083F2E"/>
    <w:rsid w:val="0008511B"/>
    <w:rsid w:val="00092365"/>
    <w:rsid w:val="000B2502"/>
    <w:rsid w:val="000B482C"/>
    <w:rsid w:val="000C1540"/>
    <w:rsid w:val="000D65FB"/>
    <w:rsid w:val="000F0E9E"/>
    <w:rsid w:val="00110519"/>
    <w:rsid w:val="00112632"/>
    <w:rsid w:val="00114365"/>
    <w:rsid w:val="00117DCB"/>
    <w:rsid w:val="0012063D"/>
    <w:rsid w:val="001278D9"/>
    <w:rsid w:val="00131438"/>
    <w:rsid w:val="00151041"/>
    <w:rsid w:val="0016654A"/>
    <w:rsid w:val="00167C66"/>
    <w:rsid w:val="00167D07"/>
    <w:rsid w:val="0017599E"/>
    <w:rsid w:val="00186BB2"/>
    <w:rsid w:val="00192C0D"/>
    <w:rsid w:val="001A277D"/>
    <w:rsid w:val="001A4147"/>
    <w:rsid w:val="001A4424"/>
    <w:rsid w:val="001D59CD"/>
    <w:rsid w:val="001E2A4A"/>
    <w:rsid w:val="001E46C9"/>
    <w:rsid w:val="001E55C1"/>
    <w:rsid w:val="00200A67"/>
    <w:rsid w:val="00205169"/>
    <w:rsid w:val="0021185C"/>
    <w:rsid w:val="00223DA7"/>
    <w:rsid w:val="00246BAC"/>
    <w:rsid w:val="00263A25"/>
    <w:rsid w:val="00272AF0"/>
    <w:rsid w:val="00274CCE"/>
    <w:rsid w:val="002865B4"/>
    <w:rsid w:val="002A1C29"/>
    <w:rsid w:val="002E67E4"/>
    <w:rsid w:val="002F0A14"/>
    <w:rsid w:val="00306F3D"/>
    <w:rsid w:val="003109BB"/>
    <w:rsid w:val="0031506B"/>
    <w:rsid w:val="003157B5"/>
    <w:rsid w:val="00316544"/>
    <w:rsid w:val="003207F9"/>
    <w:rsid w:val="00326974"/>
    <w:rsid w:val="00333ED3"/>
    <w:rsid w:val="00353B3D"/>
    <w:rsid w:val="00363112"/>
    <w:rsid w:val="00367B8F"/>
    <w:rsid w:val="00393DDC"/>
    <w:rsid w:val="003A3B51"/>
    <w:rsid w:val="003B2C82"/>
    <w:rsid w:val="003D361E"/>
    <w:rsid w:val="003E5F25"/>
    <w:rsid w:val="004347EA"/>
    <w:rsid w:val="00444871"/>
    <w:rsid w:val="00447A01"/>
    <w:rsid w:val="00460B55"/>
    <w:rsid w:val="00461738"/>
    <w:rsid w:val="004656C0"/>
    <w:rsid w:val="00471DCE"/>
    <w:rsid w:val="00474CEF"/>
    <w:rsid w:val="00475E81"/>
    <w:rsid w:val="004943D1"/>
    <w:rsid w:val="004D0335"/>
    <w:rsid w:val="004D354A"/>
    <w:rsid w:val="00510B42"/>
    <w:rsid w:val="00520632"/>
    <w:rsid w:val="00522375"/>
    <w:rsid w:val="00522B30"/>
    <w:rsid w:val="00523670"/>
    <w:rsid w:val="0053454F"/>
    <w:rsid w:val="00537DE3"/>
    <w:rsid w:val="00540486"/>
    <w:rsid w:val="00551889"/>
    <w:rsid w:val="00563081"/>
    <w:rsid w:val="00566590"/>
    <w:rsid w:val="00567D47"/>
    <w:rsid w:val="00577220"/>
    <w:rsid w:val="005959B5"/>
    <w:rsid w:val="005A6230"/>
    <w:rsid w:val="005B3382"/>
    <w:rsid w:val="005C4FF9"/>
    <w:rsid w:val="005F1995"/>
    <w:rsid w:val="00604A37"/>
    <w:rsid w:val="00613DCD"/>
    <w:rsid w:val="006245F1"/>
    <w:rsid w:val="00634FAA"/>
    <w:rsid w:val="00646CF2"/>
    <w:rsid w:val="00654C4E"/>
    <w:rsid w:val="00660314"/>
    <w:rsid w:val="00667DF1"/>
    <w:rsid w:val="00673253"/>
    <w:rsid w:val="006A45A9"/>
    <w:rsid w:val="006C2CB7"/>
    <w:rsid w:val="00704E7A"/>
    <w:rsid w:val="00710A2D"/>
    <w:rsid w:val="00732A81"/>
    <w:rsid w:val="00744C02"/>
    <w:rsid w:val="007708A7"/>
    <w:rsid w:val="00782F39"/>
    <w:rsid w:val="007B7B80"/>
    <w:rsid w:val="007C4631"/>
    <w:rsid w:val="007D067C"/>
    <w:rsid w:val="007F660C"/>
    <w:rsid w:val="00813ED6"/>
    <w:rsid w:val="0082507F"/>
    <w:rsid w:val="00826678"/>
    <w:rsid w:val="008322ED"/>
    <w:rsid w:val="00840CD4"/>
    <w:rsid w:val="0084361B"/>
    <w:rsid w:val="00846433"/>
    <w:rsid w:val="00850312"/>
    <w:rsid w:val="008A04C7"/>
    <w:rsid w:val="008C3C1E"/>
    <w:rsid w:val="008D75F7"/>
    <w:rsid w:val="008F0559"/>
    <w:rsid w:val="008F0BD2"/>
    <w:rsid w:val="008F351A"/>
    <w:rsid w:val="00901127"/>
    <w:rsid w:val="00905CBC"/>
    <w:rsid w:val="00910600"/>
    <w:rsid w:val="009143E0"/>
    <w:rsid w:val="0091519C"/>
    <w:rsid w:val="00915732"/>
    <w:rsid w:val="00935F7D"/>
    <w:rsid w:val="00942E27"/>
    <w:rsid w:val="00951600"/>
    <w:rsid w:val="00955A33"/>
    <w:rsid w:val="00961763"/>
    <w:rsid w:val="009879E4"/>
    <w:rsid w:val="009B31E2"/>
    <w:rsid w:val="009B5815"/>
    <w:rsid w:val="009B59D4"/>
    <w:rsid w:val="009D552D"/>
    <w:rsid w:val="009E18D1"/>
    <w:rsid w:val="009E2F2F"/>
    <w:rsid w:val="009F3039"/>
    <w:rsid w:val="009F4A0D"/>
    <w:rsid w:val="009F7BCE"/>
    <w:rsid w:val="00A10F05"/>
    <w:rsid w:val="00A11FB9"/>
    <w:rsid w:val="00A25A05"/>
    <w:rsid w:val="00A3008A"/>
    <w:rsid w:val="00A31FCD"/>
    <w:rsid w:val="00A629E1"/>
    <w:rsid w:val="00A62E19"/>
    <w:rsid w:val="00A91A3C"/>
    <w:rsid w:val="00AA744B"/>
    <w:rsid w:val="00AA76A7"/>
    <w:rsid w:val="00AB225E"/>
    <w:rsid w:val="00AB43FD"/>
    <w:rsid w:val="00AC1118"/>
    <w:rsid w:val="00AC39E1"/>
    <w:rsid w:val="00AD780F"/>
    <w:rsid w:val="00AE65B3"/>
    <w:rsid w:val="00AE6695"/>
    <w:rsid w:val="00AF5FA1"/>
    <w:rsid w:val="00B032B7"/>
    <w:rsid w:val="00B06632"/>
    <w:rsid w:val="00B07606"/>
    <w:rsid w:val="00B10639"/>
    <w:rsid w:val="00B36542"/>
    <w:rsid w:val="00B41D34"/>
    <w:rsid w:val="00B46D86"/>
    <w:rsid w:val="00B47CE1"/>
    <w:rsid w:val="00B5715E"/>
    <w:rsid w:val="00B603CE"/>
    <w:rsid w:val="00B61217"/>
    <w:rsid w:val="00B64D6C"/>
    <w:rsid w:val="00B77233"/>
    <w:rsid w:val="00B85328"/>
    <w:rsid w:val="00BA6469"/>
    <w:rsid w:val="00BB24FC"/>
    <w:rsid w:val="00BC6065"/>
    <w:rsid w:val="00BE1781"/>
    <w:rsid w:val="00BE4765"/>
    <w:rsid w:val="00BF0BC8"/>
    <w:rsid w:val="00C05310"/>
    <w:rsid w:val="00C0619E"/>
    <w:rsid w:val="00C2050D"/>
    <w:rsid w:val="00C40473"/>
    <w:rsid w:val="00C52A75"/>
    <w:rsid w:val="00C6205C"/>
    <w:rsid w:val="00C64A81"/>
    <w:rsid w:val="00C74F42"/>
    <w:rsid w:val="00C85E8F"/>
    <w:rsid w:val="00C92DEA"/>
    <w:rsid w:val="00C93116"/>
    <w:rsid w:val="00C94F5B"/>
    <w:rsid w:val="00CA22C9"/>
    <w:rsid w:val="00CB33A9"/>
    <w:rsid w:val="00CB5D0F"/>
    <w:rsid w:val="00CC0221"/>
    <w:rsid w:val="00CC26E5"/>
    <w:rsid w:val="00CC3EE2"/>
    <w:rsid w:val="00CC4B91"/>
    <w:rsid w:val="00CC5156"/>
    <w:rsid w:val="00CD0DB0"/>
    <w:rsid w:val="00CD30D6"/>
    <w:rsid w:val="00CD3241"/>
    <w:rsid w:val="00CD61AC"/>
    <w:rsid w:val="00CD6B43"/>
    <w:rsid w:val="00CF4B8C"/>
    <w:rsid w:val="00CF5DEA"/>
    <w:rsid w:val="00D05728"/>
    <w:rsid w:val="00D15C33"/>
    <w:rsid w:val="00D20E22"/>
    <w:rsid w:val="00D23528"/>
    <w:rsid w:val="00D3040A"/>
    <w:rsid w:val="00D36746"/>
    <w:rsid w:val="00D71B20"/>
    <w:rsid w:val="00D9054D"/>
    <w:rsid w:val="00DA5112"/>
    <w:rsid w:val="00DC2009"/>
    <w:rsid w:val="00DD6DA3"/>
    <w:rsid w:val="00DD7001"/>
    <w:rsid w:val="00DF251A"/>
    <w:rsid w:val="00DF543F"/>
    <w:rsid w:val="00DF5E58"/>
    <w:rsid w:val="00E0072C"/>
    <w:rsid w:val="00E045E0"/>
    <w:rsid w:val="00E1052F"/>
    <w:rsid w:val="00E115DF"/>
    <w:rsid w:val="00E13DDC"/>
    <w:rsid w:val="00E1407E"/>
    <w:rsid w:val="00E2465E"/>
    <w:rsid w:val="00E376FF"/>
    <w:rsid w:val="00E4505A"/>
    <w:rsid w:val="00E51E31"/>
    <w:rsid w:val="00E603A1"/>
    <w:rsid w:val="00E6766E"/>
    <w:rsid w:val="00E67F08"/>
    <w:rsid w:val="00E7159F"/>
    <w:rsid w:val="00E765B3"/>
    <w:rsid w:val="00E82E03"/>
    <w:rsid w:val="00E90E0D"/>
    <w:rsid w:val="00E96891"/>
    <w:rsid w:val="00EB1477"/>
    <w:rsid w:val="00EC3689"/>
    <w:rsid w:val="00EC4C1D"/>
    <w:rsid w:val="00ED1CAD"/>
    <w:rsid w:val="00ED47D1"/>
    <w:rsid w:val="00EE1810"/>
    <w:rsid w:val="00EE207E"/>
    <w:rsid w:val="00EE3D7F"/>
    <w:rsid w:val="00EF177D"/>
    <w:rsid w:val="00EF3AD8"/>
    <w:rsid w:val="00F0643D"/>
    <w:rsid w:val="00F10E2F"/>
    <w:rsid w:val="00F1258F"/>
    <w:rsid w:val="00F24874"/>
    <w:rsid w:val="00F36757"/>
    <w:rsid w:val="00F45780"/>
    <w:rsid w:val="00F67137"/>
    <w:rsid w:val="00F77807"/>
    <w:rsid w:val="00F84300"/>
    <w:rsid w:val="00F916E5"/>
    <w:rsid w:val="00FB5BAD"/>
    <w:rsid w:val="00FD17DA"/>
    <w:rsid w:val="00FD6B97"/>
    <w:rsid w:val="00FF21B7"/>
    <w:rsid w:val="00FF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817AD"/>
  <w15:docId w15:val="{3A6E6975-EA4E-4475-8DA0-2DFB8BD7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before="120"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757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045E0"/>
    <w:pPr>
      <w:keepNext/>
      <w:keepLines/>
      <w:spacing w:before="120" w:after="120" w:line="259" w:lineRule="auto"/>
      <w:jc w:val="both"/>
      <w:outlineLvl w:val="0"/>
    </w:pPr>
    <w:rPr>
      <w:rFonts w:ascii="Arial" w:eastAsiaTheme="majorEastAsia" w:hAnsi="Arial" w:cstheme="majorBidi"/>
      <w:b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45E0"/>
    <w:pPr>
      <w:keepNext/>
      <w:keepLines/>
      <w:spacing w:before="120" w:after="120" w:line="259" w:lineRule="auto"/>
      <w:jc w:val="both"/>
      <w:outlineLvl w:val="1"/>
    </w:pPr>
    <w:rPr>
      <w:rFonts w:ascii="Arial" w:eastAsiaTheme="majorEastAsia" w:hAnsi="Arial" w:cstheme="majorBidi"/>
      <w:b/>
      <w:sz w:val="3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59" w:lineRule="auto"/>
      <w:jc w:val="both"/>
      <w:outlineLvl w:val="2"/>
    </w:pPr>
    <w:rPr>
      <w:rFonts w:ascii="Arial" w:eastAsia="Arial" w:hAnsi="Arial" w:cs="Arial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59" w:lineRule="auto"/>
      <w:jc w:val="both"/>
      <w:outlineLvl w:val="3"/>
    </w:pPr>
    <w:rPr>
      <w:rFonts w:ascii="Arial" w:eastAsia="Arial" w:hAnsi="Arial" w:cs="Arial"/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59" w:lineRule="auto"/>
      <w:jc w:val="both"/>
    </w:pPr>
    <w:rPr>
      <w:rFonts w:ascii="Arial" w:eastAsia="Arial" w:hAnsi="Arial" w:cs="Arial"/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E045E0"/>
    <w:rPr>
      <w:rFonts w:eastAsiaTheme="majorEastAsia" w:cstheme="majorBidi"/>
      <w:b/>
      <w:sz w:val="4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045E0"/>
    <w:rPr>
      <w:rFonts w:eastAsiaTheme="majorEastAsia" w:cstheme="majorBidi"/>
      <w:b/>
      <w:sz w:val="3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7B20A4"/>
    <w:pPr>
      <w:spacing w:after="200"/>
      <w:jc w:val="center"/>
    </w:pPr>
    <w:rPr>
      <w:rFonts w:ascii="Arial" w:eastAsia="Arial" w:hAnsi="Arial" w:cs="Arial"/>
      <w:iCs/>
      <w:sz w:val="16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A092B"/>
    <w:pPr>
      <w:tabs>
        <w:tab w:val="center" w:pos="4252"/>
        <w:tab w:val="right" w:pos="8504"/>
      </w:tabs>
      <w:jc w:val="both"/>
    </w:pPr>
    <w:rPr>
      <w:rFonts w:ascii="Arial" w:eastAsia="Arial" w:hAnsi="Arial" w:cs="Arial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7A092B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7A092B"/>
    <w:pPr>
      <w:tabs>
        <w:tab w:val="center" w:pos="4252"/>
        <w:tab w:val="right" w:pos="8504"/>
      </w:tabs>
      <w:jc w:val="both"/>
    </w:pPr>
    <w:rPr>
      <w:rFonts w:ascii="Arial" w:eastAsia="Arial" w:hAnsi="Arial" w:cs="Arial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A092B"/>
    <w:rPr>
      <w:rFonts w:ascii="Arial" w:hAnsi="Arial"/>
    </w:rPr>
  </w:style>
  <w:style w:type="table" w:styleId="Tablaconcuadrcula">
    <w:name w:val="Table Grid"/>
    <w:basedOn w:val="Tablanormal"/>
    <w:uiPriority w:val="39"/>
    <w:rsid w:val="007A0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59" w:lineRule="auto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13DDC"/>
    <w:pPr>
      <w:spacing w:before="120" w:after="120" w:line="259" w:lineRule="auto"/>
      <w:ind w:left="720"/>
      <w:contextualSpacing/>
      <w:jc w:val="both"/>
    </w:pPr>
    <w:rPr>
      <w:rFonts w:ascii="Arial" w:eastAsia="Arial" w:hAnsi="Arial" w:cs="Arial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D70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D7001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Fuentedeprrafopredeter"/>
    <w:rsid w:val="00DD7001"/>
  </w:style>
  <w:style w:type="table" w:styleId="Tablaconcuadrcula1clara">
    <w:name w:val="Grid Table 1 Light"/>
    <w:basedOn w:val="Tablanormal"/>
    <w:uiPriority w:val="46"/>
    <w:rsid w:val="00DA51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DA511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3">
    <w:name w:val="Grid Table 4 Accent 3"/>
    <w:basedOn w:val="Tablanormal"/>
    <w:uiPriority w:val="49"/>
    <w:rsid w:val="00DA51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unhideWhenUsed/>
    <w:rsid w:val="00167C6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uarez\Downloads\plantilla_examen_v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h1GyY7Ygj7BSSfMwbAqjgwIBnA==">AMUW2mXgXPUCGycI4Yhs4MNNHI4fc1Xed4brRIxK0QO9ssH1Y+GhfgR/oWeJr4/2UICtPN+1Ge5YTrGrX68yWpBrCaKpBRnf8Ps8A90dG9GfI1/i/sNrSj0=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plantilla_examen_v2.dotx</Template>
  <TotalTime>91</TotalTime>
  <Pages>5</Pages>
  <Words>1039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Ander Juarez Mugarza</dc:creator>
  <cp:lastModifiedBy>helene urreta</cp:lastModifiedBy>
  <cp:revision>33</cp:revision>
  <cp:lastPrinted>2023-11-20T19:17:00Z</cp:lastPrinted>
  <dcterms:created xsi:type="dcterms:W3CDTF">2025-06-19T07:51:00Z</dcterms:created>
  <dcterms:modified xsi:type="dcterms:W3CDTF">2025-06-20T08:49:00Z</dcterms:modified>
</cp:coreProperties>
</file>